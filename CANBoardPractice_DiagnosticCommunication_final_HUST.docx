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rightFromText="2480" w:topFromText="272" w:bottomFromText="295" w:vertAnchor="page" w:horzAnchor="page" w:tblpX="1271" w:tblpY="35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6438"/>
      </w:tblGrid>
      <w:tr w:rsidR="00111435" w:rsidRPr="003851DA" w14:paraId="02215E9C" w14:textId="77777777">
        <w:trPr>
          <w:trHeight w:val="295"/>
        </w:trPr>
        <w:tc>
          <w:tcPr>
            <w:tcW w:w="1089" w:type="dxa"/>
          </w:tcPr>
          <w:p w14:paraId="7916D45B" w14:textId="77777777" w:rsidR="00111435" w:rsidRPr="003851DA" w:rsidRDefault="0064236D" w:rsidP="003851DA">
            <w:pPr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3851DA">
              <w:rPr>
                <w:rFonts w:asciiTheme="minorHAnsi" w:hAnsiTheme="minorHAnsi"/>
                <w:sz w:val="15"/>
                <w:szCs w:val="15"/>
              </w:rPr>
              <w:t>Recipient</w:t>
            </w:r>
          </w:p>
        </w:tc>
        <w:tc>
          <w:tcPr>
            <w:tcW w:w="6438" w:type="dxa"/>
          </w:tcPr>
          <w:p w14:paraId="7BDDAC21" w14:textId="00A9FCC1" w:rsidR="00111435" w:rsidRPr="003851DA" w:rsidRDefault="00000000" w:rsidP="003851DA">
            <w:pPr>
              <w:jc w:val="both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alias w:val="Variable"/>
                <w:tag w:val="recipient"/>
                <w:id w:val="470418117"/>
                <w:lock w:val="sdtLocked"/>
                <w:placeholder>
                  <w:docPart w:val="442EFDF01A2A4E0DBFC5C40267D293EF"/>
                </w:placeholder>
                <w:showingPlcHdr/>
                <w15:appearance w15:val="hidden"/>
              </w:sdtPr>
              <w:sdtContent/>
            </w:sdt>
          </w:p>
        </w:tc>
      </w:tr>
      <w:tr w:rsidR="00111435" w:rsidRPr="003851DA" w14:paraId="5D930146" w14:textId="77777777">
        <w:trPr>
          <w:trHeight w:val="295"/>
        </w:trPr>
        <w:tc>
          <w:tcPr>
            <w:tcW w:w="1089" w:type="dxa"/>
          </w:tcPr>
          <w:p w14:paraId="55373A72" w14:textId="77777777" w:rsidR="00111435" w:rsidRPr="003851DA" w:rsidRDefault="0064236D" w:rsidP="003851DA">
            <w:pPr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3851DA">
              <w:rPr>
                <w:rFonts w:asciiTheme="minorHAnsi" w:hAnsiTheme="minorHAnsi"/>
                <w:sz w:val="15"/>
                <w:szCs w:val="15"/>
              </w:rPr>
              <w:t>Cc</w:t>
            </w:r>
          </w:p>
        </w:tc>
        <w:tc>
          <w:tcPr>
            <w:tcW w:w="6438" w:type="dxa"/>
          </w:tcPr>
          <w:p w14:paraId="42CA14F6" w14:textId="20354A41" w:rsidR="00111435" w:rsidRPr="003851DA" w:rsidRDefault="00000000" w:rsidP="003851DA">
            <w:pPr>
              <w:jc w:val="both"/>
              <w:rPr>
                <w:rFonts w:asciiTheme="minorHAnsi" w:hAnsiTheme="minorHAnsi"/>
              </w:rPr>
            </w:pPr>
            <w:sdt>
              <w:sdtPr>
                <w:rPr>
                  <w:rFonts w:asciiTheme="minorHAnsi" w:hAnsiTheme="minorHAnsi"/>
                </w:rPr>
                <w:alias w:val="Variable"/>
                <w:tag w:val="cc"/>
                <w:id w:val="807285436"/>
                <w:lock w:val="sdtLocked"/>
                <w:placeholder>
                  <w:docPart w:val="442EFDF01A2A4E0DBFC5C40267D293EF"/>
                </w:placeholder>
                <w:showingPlcHdr/>
                <w15:appearance w15:val="hidden"/>
              </w:sdtPr>
              <w:sdtContent/>
            </w:sdt>
          </w:p>
        </w:tc>
      </w:tr>
    </w:tbl>
    <w:tbl>
      <w:tblPr>
        <w:tblStyle w:val="TableGrid"/>
        <w:tblpPr w:rightFromText="1780" w:bottomFromText="295" w:vertAnchor="text" w:horzAnchor="page" w:tblpX="1271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6438"/>
      </w:tblGrid>
      <w:tr w:rsidR="00111435" w:rsidRPr="003851DA" w14:paraId="1221EC36" w14:textId="77777777">
        <w:trPr>
          <w:trHeight w:val="295"/>
        </w:trPr>
        <w:tc>
          <w:tcPr>
            <w:tcW w:w="1089" w:type="dxa"/>
          </w:tcPr>
          <w:p w14:paraId="6BA4C773" w14:textId="77777777" w:rsidR="00111435" w:rsidRPr="003851DA" w:rsidRDefault="0064236D" w:rsidP="003851DA">
            <w:pPr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3851DA">
              <w:rPr>
                <w:rFonts w:asciiTheme="minorHAnsi" w:hAnsiTheme="minorHAnsi"/>
                <w:sz w:val="15"/>
                <w:szCs w:val="15"/>
              </w:rPr>
              <w:t>Topic</w:t>
            </w:r>
          </w:p>
        </w:tc>
        <w:tc>
          <w:tcPr>
            <w:tcW w:w="6438" w:type="dxa"/>
          </w:tcPr>
          <w:p w14:paraId="2B846BA2" w14:textId="34FFA5D7" w:rsidR="00111435" w:rsidRPr="003851DA" w:rsidRDefault="00000000" w:rsidP="003851DA">
            <w:pPr>
              <w:jc w:val="both"/>
              <w:rPr>
                <w:rFonts w:asciiTheme="minorHAnsi" w:hAnsiTheme="minorHAnsi"/>
                <w:b/>
              </w:rPr>
            </w:pPr>
            <w:sdt>
              <w:sdtPr>
                <w:rPr>
                  <w:rFonts w:asciiTheme="minorHAnsi" w:hAnsiTheme="minorHAnsi"/>
                  <w:b/>
                </w:rPr>
                <w:alias w:val="Variable"/>
                <w:tag w:val="topic"/>
                <w:id w:val="-1765444580"/>
                <w:lock w:val="sdtLocked"/>
                <w:placeholder>
                  <w:docPart w:val="E7D2C4F5FF8D4DD1B20E9CE77636831F"/>
                </w:placeholder>
                <w15:appearance w15:val="hidden"/>
              </w:sdtPr>
              <w:sdtContent>
                <w:r w:rsidR="00685251">
                  <w:rPr>
                    <w:rFonts w:asciiTheme="minorHAnsi" w:hAnsiTheme="minorHAnsi"/>
                    <w:b/>
                  </w:rPr>
                  <w:t xml:space="preserve">CAN BOARD PRACTICE – DIAGNOSTIC COMMUNICATION </w:t>
                </w:r>
              </w:sdtContent>
            </w:sdt>
          </w:p>
        </w:tc>
      </w:tr>
    </w:tbl>
    <w:p w14:paraId="71FB0D56" w14:textId="30E43393" w:rsidR="00111435" w:rsidRPr="003851DA" w:rsidRDefault="0064236D" w:rsidP="003851DA">
      <w:pPr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  <w:b/>
        </w:rPr>
        <w:t xml:space="preserve">Requirements specification   </w:t>
      </w:r>
      <w:sdt>
        <w:sdtPr>
          <w:rPr>
            <w:rFonts w:asciiTheme="minorHAnsi" w:hAnsiTheme="minorHAnsi"/>
            <w:b/>
          </w:rPr>
          <w:alias w:val="Variable"/>
          <w:tag w:val="additionalnote"/>
          <w:id w:val="-792215197"/>
          <w:lock w:val="sdtLocked"/>
          <w:placeholder>
            <w:docPart w:val="162AE0EEB7BD4CC3A8289AD749423726"/>
          </w:placeholder>
          <w:showingPlcHdr/>
          <w15:appearance w15:val="hidden"/>
        </w:sdtPr>
        <w:sdtContent/>
      </w:sdt>
    </w:p>
    <w:p w14:paraId="473B8943" w14:textId="77777777" w:rsidR="00111435" w:rsidRPr="003851DA" w:rsidRDefault="00111435" w:rsidP="003851DA">
      <w:pPr>
        <w:jc w:val="both"/>
        <w:rPr>
          <w:rFonts w:asciiTheme="minorHAnsi" w:hAnsiTheme="minorHAnsi"/>
        </w:rPr>
      </w:pPr>
    </w:p>
    <w:p w14:paraId="30504080" w14:textId="77777777" w:rsidR="003851DA" w:rsidRPr="003851DA" w:rsidRDefault="003851DA" w:rsidP="003851DA">
      <w:pPr>
        <w:pStyle w:val="Heading1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Benefit</w:t>
      </w:r>
    </w:p>
    <w:p w14:paraId="11C72A5F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 xml:space="preserve">After this practice, students will understand and have experience on Diagnostic UDS-ISO14229. This Diagnostic standard is supported by most of ECUs in Automotive nowadays. </w:t>
      </w:r>
    </w:p>
    <w:p w14:paraId="20B13703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 xml:space="preserve">Students able to implement the most important Diagnostic services </w:t>
      </w:r>
      <w:r w:rsidRPr="001E516D">
        <w:rPr>
          <w:rFonts w:asciiTheme="minorHAnsi" w:hAnsiTheme="minorHAnsi"/>
          <w:highlight w:val="yellow"/>
        </w:rPr>
        <w:t>($27 - Security access; $22-ReadDataByIdentifier and $2E- WriteDataByIdentifier</w:t>
      </w:r>
      <w:r w:rsidRPr="003851DA">
        <w:rPr>
          <w:rFonts w:asciiTheme="minorHAnsi" w:hAnsiTheme="minorHAnsi"/>
        </w:rPr>
        <w:t>)</w:t>
      </w:r>
    </w:p>
    <w:p w14:paraId="49981FEB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 xml:space="preserve">Students also have knowledge and </w:t>
      </w:r>
      <w:r w:rsidRPr="001E516D">
        <w:rPr>
          <w:rFonts w:asciiTheme="minorHAnsi" w:hAnsiTheme="minorHAnsi"/>
          <w:highlight w:val="yellow"/>
        </w:rPr>
        <w:t>can implement CAN_TP layer</w:t>
      </w:r>
      <w:r w:rsidRPr="003851DA">
        <w:rPr>
          <w:rFonts w:asciiTheme="minorHAnsi" w:hAnsiTheme="minorHAnsi"/>
        </w:rPr>
        <w:t xml:space="preserve"> in Transport protocol layer based on CAN protocol. The main purpose is to send and receive more than 8 bytes of data.</w:t>
      </w:r>
    </w:p>
    <w:p w14:paraId="6C0D4C31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Also, students will get familiar with Diagnostic specification that is closely with actual project.</w:t>
      </w:r>
    </w:p>
    <w:p w14:paraId="5530DB20" w14:textId="77777777" w:rsidR="003851DA" w:rsidRPr="003851DA" w:rsidRDefault="003851DA" w:rsidP="003851DA">
      <w:pPr>
        <w:pStyle w:val="Heading1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System Overview</w:t>
      </w:r>
    </w:p>
    <w:p w14:paraId="4E53470C" w14:textId="46B5AC0B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 xml:space="preserve">The system includes 2 CAN </w:t>
      </w:r>
      <w:r w:rsidR="00576117">
        <w:rPr>
          <w:rFonts w:asciiTheme="minorHAnsi" w:hAnsiTheme="minorHAnsi"/>
        </w:rPr>
        <w:t>BUS</w:t>
      </w:r>
      <w:r w:rsidRPr="003851DA">
        <w:rPr>
          <w:rFonts w:asciiTheme="minorHAnsi" w:hAnsiTheme="minorHAnsi"/>
        </w:rPr>
        <w:t xml:space="preserve"> with difference role: 1 diagnostic tester (Tester) and 1 ECU.</w:t>
      </w:r>
    </w:p>
    <w:p w14:paraId="6BD96AD4" w14:textId="5C2498AF" w:rsidR="003851DA" w:rsidRPr="00723466" w:rsidRDefault="00723466" w:rsidP="00723466">
      <w:pPr>
        <w:jc w:val="center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drawing>
          <wp:inline distT="0" distB="0" distL="0" distR="0" wp14:anchorId="030247D2" wp14:editId="612C4C1A">
            <wp:extent cx="3070100" cy="4581038"/>
            <wp:effectExtent l="635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10490" cy="464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2E32" w14:textId="40006C51" w:rsid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The board can perform diagnostic communication via CAN protocol.</w:t>
      </w:r>
    </w:p>
    <w:p w14:paraId="7A222DC8" w14:textId="77777777" w:rsidR="003D0C06" w:rsidRDefault="003D0C06" w:rsidP="003851DA">
      <w:pPr>
        <w:ind w:firstLine="720"/>
        <w:jc w:val="both"/>
        <w:rPr>
          <w:rFonts w:asciiTheme="minorHAnsi" w:hAnsiTheme="minorHAnsi"/>
        </w:rPr>
      </w:pPr>
    </w:p>
    <w:p w14:paraId="15FB835D" w14:textId="7DB74014" w:rsidR="00B04725" w:rsidRDefault="00B04725" w:rsidP="003851DA">
      <w:pPr>
        <w:ind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Below picture depicts difference layers. The detail specification of each layer in following session of this document.</w:t>
      </w:r>
    </w:p>
    <w:p w14:paraId="686EB9E1" w14:textId="7EEE177D" w:rsidR="00B04725" w:rsidRPr="003851DA" w:rsidRDefault="00B04725" w:rsidP="00B04725">
      <w:pPr>
        <w:ind w:firstLine="720"/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inline distT="0" distB="0" distL="0" distR="0" wp14:anchorId="06916F82" wp14:editId="075E26C6">
            <wp:extent cx="1250780" cy="1841392"/>
            <wp:effectExtent l="19050" t="19050" r="26035" b="260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464" cy="18527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CEC49" w14:textId="77777777" w:rsidR="003851DA" w:rsidRPr="003851DA" w:rsidRDefault="003851DA" w:rsidP="003851DA">
      <w:pPr>
        <w:pStyle w:val="Heading1"/>
        <w:rPr>
          <w:rFonts w:asciiTheme="minorHAnsi" w:hAnsiTheme="minorHAnsi"/>
        </w:rPr>
      </w:pPr>
      <w:r w:rsidRPr="003851DA">
        <w:rPr>
          <w:rFonts w:asciiTheme="minorHAnsi" w:hAnsiTheme="minorHAnsi"/>
        </w:rPr>
        <w:t>Physical Layer</w:t>
      </w:r>
    </w:p>
    <w:p w14:paraId="6A91883B" w14:textId="117F4B82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The physical layer shall </w:t>
      </w:r>
      <w:r w:rsidR="00B04725" w:rsidRPr="003851DA">
        <w:rPr>
          <w:rFonts w:asciiTheme="minorHAnsi" w:hAnsiTheme="minorHAnsi"/>
          <w:sz w:val="23"/>
          <w:szCs w:val="23"/>
        </w:rPr>
        <w:t>fulfil</w:t>
      </w:r>
      <w:r w:rsidRPr="003851DA">
        <w:rPr>
          <w:rFonts w:asciiTheme="minorHAnsi" w:hAnsiTheme="minorHAnsi"/>
          <w:sz w:val="23"/>
          <w:szCs w:val="23"/>
        </w:rPr>
        <w:t xml:space="preserve"> with the requirements of ISO11898-2/5.</w:t>
      </w:r>
    </w:p>
    <w:p w14:paraId="6C2425DC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8B4AEB">
        <w:rPr>
          <w:rFonts w:asciiTheme="minorHAnsi" w:hAnsiTheme="minorHAnsi"/>
          <w:sz w:val="23"/>
          <w:szCs w:val="23"/>
          <w:highlight w:val="yellow"/>
        </w:rPr>
        <w:t>The diagnostic communication speed is the same as application communication speed</w:t>
      </w:r>
      <w:r w:rsidRPr="003851DA">
        <w:rPr>
          <w:rFonts w:asciiTheme="minorHAnsi" w:hAnsiTheme="minorHAnsi"/>
          <w:sz w:val="23"/>
          <w:szCs w:val="23"/>
        </w:rPr>
        <w:t>.</w:t>
      </w:r>
    </w:p>
    <w:p w14:paraId="41CD4E60" w14:textId="77777777" w:rsidR="003851DA" w:rsidRPr="003851DA" w:rsidRDefault="003851DA" w:rsidP="003851DA">
      <w:pPr>
        <w:pStyle w:val="Heading1"/>
        <w:rPr>
          <w:rFonts w:asciiTheme="minorHAnsi" w:hAnsiTheme="minorHAnsi"/>
        </w:rPr>
      </w:pPr>
      <w:r w:rsidRPr="003851DA">
        <w:rPr>
          <w:rFonts w:asciiTheme="minorHAnsi" w:hAnsiTheme="minorHAnsi"/>
        </w:rPr>
        <w:t>Data link Layer</w:t>
      </w:r>
    </w:p>
    <w:p w14:paraId="7C44909D" w14:textId="3FE38270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data link layer shall fulfil with the requirements of ISO11898-1.</w:t>
      </w:r>
    </w:p>
    <w:p w14:paraId="6D6CCBC5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The CAN DLC contained in every diagnostic CAN frame transmitted by ECU shall always be set to eight (8) bytes. </w:t>
      </w:r>
      <w:r w:rsidRPr="008F47DA">
        <w:rPr>
          <w:rFonts w:asciiTheme="minorHAnsi" w:hAnsiTheme="minorHAnsi"/>
          <w:sz w:val="23"/>
          <w:szCs w:val="23"/>
          <w:highlight w:val="yellow"/>
        </w:rPr>
        <w:t xml:space="preserve">To avoid bit padding, the unused data bytes of a CAN frame shall be padded with </w:t>
      </w:r>
      <w:r w:rsidRPr="008F47DA">
        <w:rPr>
          <w:rFonts w:asciiTheme="minorHAnsi" w:hAnsiTheme="minorHAnsi"/>
          <w:sz w:val="23"/>
          <w:szCs w:val="23"/>
          <w:highlight w:val="green"/>
        </w:rPr>
        <w:t>55h</w:t>
      </w:r>
      <w:r w:rsidRPr="003851DA">
        <w:rPr>
          <w:rFonts w:asciiTheme="minorHAnsi" w:hAnsiTheme="minorHAnsi"/>
          <w:sz w:val="23"/>
          <w:szCs w:val="23"/>
        </w:rPr>
        <w:t>.</w:t>
      </w:r>
    </w:p>
    <w:p w14:paraId="01D244C6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8F47DA">
        <w:rPr>
          <w:rFonts w:asciiTheme="minorHAnsi" w:hAnsiTheme="minorHAnsi"/>
          <w:sz w:val="23"/>
          <w:szCs w:val="23"/>
          <w:highlight w:val="yellow"/>
        </w:rPr>
        <w:t>ECU can receive diagnostic CAN frame with a DLC less than eight (8) which is send by Tester.</w:t>
      </w:r>
    </w:p>
    <w:p w14:paraId="7AA50B4F" w14:textId="77777777" w:rsidR="003851DA" w:rsidRPr="003851DA" w:rsidRDefault="003851DA" w:rsidP="003851DA">
      <w:pPr>
        <w:pStyle w:val="Heading1"/>
        <w:rPr>
          <w:rFonts w:asciiTheme="minorHAnsi" w:hAnsiTheme="minorHAnsi"/>
        </w:rPr>
      </w:pPr>
      <w:r w:rsidRPr="003851DA">
        <w:rPr>
          <w:rFonts w:asciiTheme="minorHAnsi" w:hAnsiTheme="minorHAnsi"/>
        </w:rPr>
        <w:t>Network layer</w:t>
      </w:r>
    </w:p>
    <w:p w14:paraId="28AFDC6D" w14:textId="77777777" w:rsidR="003851DA" w:rsidRPr="003851DA" w:rsidRDefault="003851DA" w:rsidP="003851DA">
      <w:pPr>
        <w:pStyle w:val="Heading2"/>
        <w:rPr>
          <w:rFonts w:asciiTheme="minorHAnsi" w:hAnsiTheme="minorHAnsi"/>
        </w:rPr>
      </w:pPr>
      <w:r w:rsidRPr="003851DA">
        <w:rPr>
          <w:rFonts w:asciiTheme="minorHAnsi" w:hAnsiTheme="minorHAnsi"/>
        </w:rPr>
        <w:t>Addressing Method</w:t>
      </w:r>
    </w:p>
    <w:p w14:paraId="7DA7FC6A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This specification requires that the ECU only supports </w:t>
      </w:r>
      <w:r w:rsidRPr="008F47DA">
        <w:rPr>
          <w:rFonts w:asciiTheme="minorHAnsi" w:hAnsiTheme="minorHAnsi"/>
          <w:sz w:val="23"/>
          <w:szCs w:val="23"/>
          <w:highlight w:val="yellow"/>
        </w:rPr>
        <w:t>normal addressing</w:t>
      </w:r>
      <w:r w:rsidRPr="003851DA">
        <w:rPr>
          <w:rFonts w:asciiTheme="minorHAnsi" w:hAnsiTheme="minorHAnsi"/>
          <w:sz w:val="23"/>
          <w:szCs w:val="23"/>
        </w:rPr>
        <w:t>, and therefore 11 bit CAN identifiers shall be used.</w:t>
      </w:r>
    </w:p>
    <w:p w14:paraId="308B5EE7" w14:textId="5546F410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sz w:val="23"/>
          <w:szCs w:val="23"/>
          <w:highlight w:val="yellow"/>
        </w:rPr>
        <w:t xml:space="preserve">Only </w:t>
      </w:r>
      <w:r w:rsidRPr="008F47DA">
        <w:rPr>
          <w:rFonts w:asciiTheme="minorHAnsi" w:hAnsiTheme="minorHAnsi"/>
          <w:sz w:val="23"/>
          <w:szCs w:val="23"/>
          <w:highlight w:val="red"/>
        </w:rPr>
        <w:t xml:space="preserve">physical addressing </w:t>
      </w:r>
      <w:r w:rsidRPr="008F47DA">
        <w:rPr>
          <w:rFonts w:asciiTheme="minorHAnsi" w:hAnsiTheme="minorHAnsi"/>
          <w:sz w:val="23"/>
          <w:szCs w:val="23"/>
          <w:highlight w:val="yellow"/>
        </w:rPr>
        <w:t>shall be supported by ECU. Functional addressing not needs to be supported.</w:t>
      </w:r>
    </w:p>
    <w:p w14:paraId="6DC48913" w14:textId="77777777" w:rsidR="003851DA" w:rsidRPr="003851DA" w:rsidRDefault="003851DA" w:rsidP="003851DA">
      <w:pPr>
        <w:pStyle w:val="Heading2"/>
        <w:rPr>
          <w:rFonts w:asciiTheme="minorHAnsi" w:hAnsiTheme="minorHAnsi"/>
        </w:rPr>
      </w:pPr>
      <w:r w:rsidRPr="003851DA">
        <w:rPr>
          <w:rFonts w:asciiTheme="minorHAnsi" w:hAnsiTheme="minorHAnsi"/>
        </w:rPr>
        <w:t>Diagnostic CAN ID</w:t>
      </w:r>
    </w:p>
    <w:p w14:paraId="27CB90D8" w14:textId="77777777" w:rsidR="003851DA" w:rsidRPr="008F47DA" w:rsidRDefault="003851DA" w:rsidP="003851DA">
      <w:pPr>
        <w:ind w:firstLine="720"/>
        <w:jc w:val="both"/>
        <w:rPr>
          <w:rFonts w:asciiTheme="minorHAnsi" w:hAnsiTheme="minorHAnsi"/>
          <w:highlight w:val="yellow"/>
        </w:rPr>
      </w:pPr>
      <w:r w:rsidRPr="008F47DA">
        <w:rPr>
          <w:rFonts w:asciiTheme="minorHAnsi" w:hAnsiTheme="minorHAnsi"/>
          <w:highlight w:val="yellow"/>
        </w:rPr>
        <w:t>Request Id: 0x712</w:t>
      </w:r>
    </w:p>
    <w:p w14:paraId="26E9282B" w14:textId="4C59FFA4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highlight w:val="yellow"/>
        </w:rPr>
        <w:t>Response Id: 0x7A2</w:t>
      </w:r>
    </w:p>
    <w:p w14:paraId="59B6CA05" w14:textId="58997DE1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lastRenderedPageBreak/>
        <w:t>Tester send request via Request Id to ECU. Then ECU response the request by Response Id.</w:t>
      </w:r>
    </w:p>
    <w:p w14:paraId="5470F7D5" w14:textId="77777777" w:rsidR="003851DA" w:rsidRPr="003851DA" w:rsidRDefault="003851DA" w:rsidP="003851DA">
      <w:pPr>
        <w:pStyle w:val="Heading2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Diagnostic Message Format</w:t>
      </w:r>
    </w:p>
    <w:p w14:paraId="0CE0944D" w14:textId="2887C962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The CAN message frame format is described in the following table. For detailed definition, please refer CAN_TP documentation or the training material.</w:t>
      </w:r>
    </w:p>
    <w:p w14:paraId="1EA6135C" w14:textId="77777777" w:rsidR="003851DA" w:rsidRPr="003851DA" w:rsidRDefault="003851DA" w:rsidP="003851DA">
      <w:pPr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07AEFD3F" wp14:editId="5F360844">
            <wp:extent cx="6400800" cy="15417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6B8A" w14:textId="77777777" w:rsidR="003851DA" w:rsidRPr="003851DA" w:rsidRDefault="003851DA" w:rsidP="003851DA">
      <w:pPr>
        <w:pStyle w:val="Heading2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Parameters Definition</w:t>
      </w:r>
    </w:p>
    <w:p w14:paraId="3CC77309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The parameters and workflow of network layer are defined in the following figure and table. For detailed definition, please refer CAN_TP documentation.</w:t>
      </w:r>
    </w:p>
    <w:p w14:paraId="4A94FB4F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36E80341" wp14:editId="7DD19353">
            <wp:extent cx="2453661" cy="3020291"/>
            <wp:effectExtent l="0" t="0" r="381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011" cy="30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D3C6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When multi-message required, Sender and Receiver will communicate based on above flow chart.</w:t>
      </w:r>
    </w:p>
    <w:p w14:paraId="6CBE371B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lastRenderedPageBreak/>
        <w:t>The Maximum number of ‘FC.Wait frame transmissions’ (N_WFTmax) shall be set to zero (0). Therefore it is not allowed to use FC.Wait.</w:t>
      </w:r>
    </w:p>
    <w:p w14:paraId="4406EABE" w14:textId="77777777" w:rsidR="003851DA" w:rsidRPr="003851DA" w:rsidRDefault="003851DA" w:rsidP="003851DA">
      <w:pPr>
        <w:ind w:firstLine="720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Block Size and Separation time (ms) are defined as below:</w:t>
      </w:r>
    </w:p>
    <w:p w14:paraId="58550164" w14:textId="72550DFF" w:rsidR="003851DA" w:rsidRPr="003851DA" w:rsidRDefault="003851DA" w:rsidP="003851DA">
      <w:pPr>
        <w:ind w:firstLine="720"/>
        <w:jc w:val="center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6C0DD8A0" wp14:editId="7EB7F593">
            <wp:extent cx="4121150" cy="755640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8566" cy="77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3976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highlight w:val="yellow"/>
        </w:rPr>
        <w:t>In the scope of this practice, it is not required to implement below Network layer timing parameters.</w:t>
      </w:r>
      <w:r w:rsidRPr="003851DA">
        <w:rPr>
          <w:rFonts w:asciiTheme="minorHAnsi" w:hAnsiTheme="minorHAnsi"/>
        </w:rPr>
        <w:t xml:space="preserve"> This is for your reference purpose only. In real project, these timing parameters need to be implemented properly. </w:t>
      </w:r>
    </w:p>
    <w:p w14:paraId="72603F6D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2B42DA8A" wp14:editId="3EC6BBB2">
            <wp:extent cx="5215394" cy="1857467"/>
            <wp:effectExtent l="0" t="0" r="444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534" cy="18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3773" w14:textId="0FC153DB" w:rsidR="003851DA" w:rsidRDefault="003851DA" w:rsidP="003851DA">
      <w:pPr>
        <w:pStyle w:val="Heading1"/>
        <w:rPr>
          <w:rFonts w:asciiTheme="minorHAnsi" w:hAnsiTheme="minorHAnsi"/>
        </w:rPr>
      </w:pPr>
      <w:r w:rsidRPr="003851DA">
        <w:rPr>
          <w:rFonts w:asciiTheme="minorHAnsi" w:hAnsiTheme="minorHAnsi"/>
        </w:rPr>
        <w:lastRenderedPageBreak/>
        <w:t>Diagnostic layer</w:t>
      </w:r>
    </w:p>
    <w:p w14:paraId="06BAA093" w14:textId="77C53753" w:rsidR="00685251" w:rsidRPr="00685251" w:rsidRDefault="00685251" w:rsidP="00685251">
      <w:pPr>
        <w:pStyle w:val="Heading2"/>
      </w:pPr>
      <w:r>
        <w:t>Common specification</w:t>
      </w:r>
    </w:p>
    <w:p w14:paraId="3B7B1508" w14:textId="74E4F28B" w:rsidR="00685251" w:rsidRPr="008F47DA" w:rsidRDefault="00685251" w:rsidP="00685251">
      <w:pPr>
        <w:pStyle w:val="Heading3"/>
        <w:rPr>
          <w:highlight w:val="yellow"/>
        </w:rPr>
      </w:pPr>
      <w:r w:rsidRPr="008F47DA">
        <w:rPr>
          <w:highlight w:val="yellow"/>
        </w:rPr>
        <w:t>Timing requirement</w:t>
      </w:r>
    </w:p>
    <w:p w14:paraId="2C52248C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691B7427" wp14:editId="5D43E9DD">
            <wp:extent cx="3604664" cy="3482374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8099" cy="34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ECBE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Above picture shows diagnostic layer timing between Tester and ECU. Tester will request and ECU will response based on the request contain.</w:t>
      </w:r>
    </w:p>
    <w:p w14:paraId="499725B7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The parameters of diagnostic layer are defined in the following figure and table. </w:t>
      </w:r>
    </w:p>
    <w:p w14:paraId="468EBE83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116F9A21" wp14:editId="0178AB79">
            <wp:extent cx="5715000" cy="16850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7" cy="168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A0B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0D56FF60" wp14:editId="5D8FC51D">
            <wp:extent cx="5715000" cy="114640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739" cy="115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BBC2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6F89DA90" wp14:editId="1692B390">
            <wp:extent cx="5694218" cy="1329781"/>
            <wp:effectExtent l="0" t="0" r="190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723" cy="133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F3BE" w14:textId="24638E13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highlight w:val="yellow"/>
        </w:rPr>
        <w:t>To reduce the complexity of this Diagnostic practice, it is not required to implement above diagnostic parameters.</w:t>
      </w:r>
    </w:p>
    <w:p w14:paraId="662D99EF" w14:textId="77777777" w:rsidR="003851DA" w:rsidRPr="003851DA" w:rsidRDefault="003851DA" w:rsidP="00685251">
      <w:pPr>
        <w:pStyle w:val="Heading3"/>
      </w:pPr>
      <w:r w:rsidRPr="003851DA">
        <w:t>Diagnostic Services</w:t>
      </w:r>
    </w:p>
    <w:p w14:paraId="7E7764D3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The chapter defines the diagnostic services and implementation rules.</w:t>
      </w:r>
    </w:p>
    <w:p w14:paraId="4563EE49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following table shows all the UDS diagnostic services. The list has been sorted according to the Service Identifier (SID) assigned to each diagnostic service.</w:t>
      </w:r>
    </w:p>
    <w:p w14:paraId="25B93545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14FF487F" wp14:editId="208CF7EC">
            <wp:extent cx="2185381" cy="4267786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8317" cy="42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E3C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suppressPositveResponseBit (SPRS) is not required for this practice.</w:t>
      </w:r>
    </w:p>
    <w:p w14:paraId="48BAC94A" w14:textId="77777777" w:rsidR="003851DA" w:rsidRPr="003851DA" w:rsidRDefault="003851DA" w:rsidP="00685251">
      <w:pPr>
        <w:pStyle w:val="Heading3"/>
      </w:pPr>
      <w:r w:rsidRPr="003851DA">
        <w:t>Negative Response Code (NRC)</w:t>
      </w:r>
    </w:p>
    <w:p w14:paraId="40C8FF63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highlight w:val="yellow"/>
        </w:rPr>
        <w:t>It is not required to implement NRC for this practice. Instead of response NRC, the ECU keep silent and not response anything</w:t>
      </w:r>
      <w:r w:rsidRPr="003851DA">
        <w:rPr>
          <w:rFonts w:asciiTheme="minorHAnsi" w:hAnsiTheme="minorHAnsi"/>
        </w:rPr>
        <w:t>.</w:t>
      </w:r>
    </w:p>
    <w:p w14:paraId="79FA5B31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In real project, the ECU need to support many differences NRC based on UDS-14229 standard. NRC helps to diagnose problem quickly.</w:t>
      </w:r>
    </w:p>
    <w:p w14:paraId="14896C07" w14:textId="77777777" w:rsidR="003851DA" w:rsidRPr="003851DA" w:rsidRDefault="003851DA" w:rsidP="00685251">
      <w:pPr>
        <w:pStyle w:val="Heading3"/>
      </w:pPr>
      <w:r w:rsidRPr="003851DA">
        <w:t xml:space="preserve">Diagnostic session </w:t>
      </w:r>
    </w:p>
    <w:p w14:paraId="7701FA84" w14:textId="755B1564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 xml:space="preserve">Typically, all ECUs will support below 3 diagnostic sessions. </w:t>
      </w:r>
      <w:r w:rsidRPr="008F47DA">
        <w:rPr>
          <w:rFonts w:asciiTheme="minorHAnsi" w:hAnsiTheme="minorHAnsi"/>
          <w:highlight w:val="yellow"/>
        </w:rPr>
        <w:t>However, these sessions also not in the scope of this practice.</w:t>
      </w:r>
    </w:p>
    <w:p w14:paraId="21F4A014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t>Default session.</w:t>
      </w:r>
    </w:p>
    <w:p w14:paraId="40ADD823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rPr>
          <w:sz w:val="23"/>
          <w:szCs w:val="23"/>
        </w:rPr>
        <w:lastRenderedPageBreak/>
        <w:t>ProgrammingSession</w:t>
      </w:r>
    </w:p>
    <w:p w14:paraId="68498B62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rPr>
          <w:sz w:val="23"/>
          <w:szCs w:val="23"/>
        </w:rPr>
        <w:t>ExtendedDiagnosticSession</w:t>
      </w:r>
    </w:p>
    <w:p w14:paraId="6875122E" w14:textId="77777777" w:rsidR="003851DA" w:rsidRPr="003851DA" w:rsidRDefault="003851DA" w:rsidP="00685251">
      <w:pPr>
        <w:pStyle w:val="Heading2"/>
      </w:pPr>
      <w:r w:rsidRPr="003851DA">
        <w:t>ReadDataByIdentifier (22h)</w:t>
      </w:r>
    </w:p>
    <w:p w14:paraId="6E4757E8" w14:textId="77777777" w:rsidR="003851DA" w:rsidRPr="003851DA" w:rsidRDefault="003851DA" w:rsidP="003851DA">
      <w:pPr>
        <w:pStyle w:val="Default"/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request message requests data record values from the ECU identified by DataIdentifier.</w:t>
      </w:r>
    </w:p>
    <w:p w14:paraId="42046062" w14:textId="61856E1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The ECU sends data record values via the positive response message. The format and definition of the RecordValues is defined </w:t>
      </w:r>
      <w:r>
        <w:rPr>
          <w:rFonts w:asciiTheme="minorHAnsi" w:hAnsiTheme="minorHAnsi"/>
          <w:sz w:val="23"/>
          <w:szCs w:val="23"/>
        </w:rPr>
        <w:t>in separate document</w:t>
      </w:r>
      <w:r w:rsidRPr="003851DA">
        <w:rPr>
          <w:rFonts w:asciiTheme="minorHAnsi" w:hAnsiTheme="minorHAnsi"/>
          <w:sz w:val="23"/>
          <w:szCs w:val="23"/>
        </w:rPr>
        <w:t>. RecordValues shall include analogue input and output signals, digital input and output signals, internal data and system status information if supported by the ECU.</w:t>
      </w:r>
    </w:p>
    <w:p w14:paraId="3CF2683E" w14:textId="77777777" w:rsidR="003851DA" w:rsidRPr="003851DA" w:rsidRDefault="003851DA" w:rsidP="00685251">
      <w:pPr>
        <w:pStyle w:val="Heading3"/>
      </w:pPr>
      <w:r w:rsidRPr="003851DA">
        <w:t>Message Format:</w:t>
      </w:r>
    </w:p>
    <w:p w14:paraId="3A95E7CB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5B0FCCA9" wp14:editId="082B4484">
            <wp:extent cx="4938017" cy="2071945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020" cy="207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2559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7EF03C9D" wp14:editId="615249DF">
            <wp:extent cx="4937760" cy="14726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0495" cy="14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8F90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2CE8CD26" wp14:editId="7A12FC2C">
            <wp:extent cx="4876800" cy="2947753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8160" cy="295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650B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maximum number of data identifiers to be read within a single request is limited to 1.</w:t>
      </w:r>
    </w:p>
    <w:p w14:paraId="24A0601E" w14:textId="77777777" w:rsidR="003851DA" w:rsidRPr="003851DA" w:rsidRDefault="003851DA" w:rsidP="00685251">
      <w:pPr>
        <w:pStyle w:val="Heading2"/>
      </w:pPr>
      <w:r w:rsidRPr="003851DA">
        <w:t>SecurityAccess (27h)</w:t>
      </w:r>
    </w:p>
    <w:p w14:paraId="379421F6" w14:textId="5CB0320A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SecurityAccess service is used to provide a means to access data and/or diagnostic services, which have restricted access for security, emissions, or safety reasons. Diagnostic services for downloading/uploading routines or data into a ECU and reading specific memory locations from a ECU are situations where security access may be required. Improper routines or data downloaded into a ECU could potentially damage the electronics or other vehicle components or risk the vehicle’s compliance to emission, safety, or security standards.</w:t>
      </w:r>
    </w:p>
    <w:p w14:paraId="48E7A3A6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security access concept uses a seed and key algorithm. For the first step, the tester shall request the ECU to unlock by sending the service SecurityAccess - RequestSeed message.</w:t>
      </w:r>
    </w:p>
    <w:p w14:paraId="797DE381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ECU shall respond by sending a seed using the service SecurityAccess - RequestSeed positive response message. The seed is the input parameter for tester and ECU to calculate the corresponding key value.</w:t>
      </w:r>
    </w:p>
    <w:p w14:paraId="6D8DC1A6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 xml:space="preserve">For the second step, the tester shall request by returning a key number back to the ECU using SecurityAccess - SendKey message. The ECU shall compare this key to one internally stored/calculated value. If the two numbers match, then the ECU shall enable (unlock) the tester’s access to specific services/data and indicate that with the service SecurityAccess - SendKey positive response message. If the two numbers do not match, this shall be considered as a false </w:t>
      </w:r>
      <w:r w:rsidRPr="003851DA">
        <w:rPr>
          <w:rFonts w:asciiTheme="minorHAnsi" w:hAnsiTheme="minorHAnsi"/>
          <w:sz w:val="23"/>
          <w:szCs w:val="23"/>
        </w:rPr>
        <w:lastRenderedPageBreak/>
        <w:t>access attempt. If access is rejected for any other reason, it shall not be considered as a false access attempt. An invalid key requires the tester to start over from the beginning with a SecurityAccess - RequestSeed message. The procedure of Send and Key algorithm is showed in following figure.</w:t>
      </w:r>
    </w:p>
    <w:p w14:paraId="724AEBD2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45612E3A" wp14:editId="3C3745DB">
            <wp:extent cx="3749371" cy="314325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4487" cy="31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D47F" w14:textId="77777777" w:rsidR="003851DA" w:rsidRPr="003851DA" w:rsidRDefault="003851DA" w:rsidP="00685251">
      <w:pPr>
        <w:pStyle w:val="Heading3"/>
      </w:pPr>
      <w:r w:rsidRPr="003851DA">
        <w:t>Message Format - Request Seed</w:t>
      </w:r>
    </w:p>
    <w:p w14:paraId="74F5D3B1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2F7FB3C8" wp14:editId="5120D599">
            <wp:extent cx="5422900" cy="93771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044" cy="9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1DA">
        <w:rPr>
          <w:rFonts w:asciiTheme="minorHAnsi" w:hAnsiTheme="minorHAnsi"/>
          <w:noProof/>
        </w:rPr>
        <w:drawing>
          <wp:inline distT="0" distB="0" distL="0" distR="0" wp14:anchorId="73AF3588" wp14:editId="23A59247">
            <wp:extent cx="5422900" cy="52292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706" cy="5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190D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</w:rPr>
        <w:t>Positive response:</w:t>
      </w:r>
    </w:p>
    <w:p w14:paraId="1218C2FE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21E9689D" wp14:editId="125F1911">
            <wp:extent cx="5422900" cy="2270301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2159" cy="22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57BF" w14:textId="77777777" w:rsidR="003851DA" w:rsidRPr="003851DA" w:rsidRDefault="003851DA" w:rsidP="00685251">
      <w:pPr>
        <w:pStyle w:val="Heading3"/>
      </w:pPr>
      <w:r w:rsidRPr="003851DA">
        <w:t>Message Format – Send Key</w:t>
      </w:r>
    </w:p>
    <w:p w14:paraId="441C338C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65516655" wp14:editId="7ECFBDD1">
            <wp:extent cx="5521460" cy="685800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4356" cy="6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1DA">
        <w:rPr>
          <w:rFonts w:asciiTheme="minorHAnsi" w:hAnsiTheme="minorHAnsi"/>
          <w:noProof/>
        </w:rPr>
        <w:drawing>
          <wp:inline distT="0" distB="0" distL="0" distR="0" wp14:anchorId="02B1ED32" wp14:editId="7EE54AC9">
            <wp:extent cx="5524500" cy="1896306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9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50B0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Positive Response:</w:t>
      </w:r>
    </w:p>
    <w:p w14:paraId="530E26B6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3D7306FF" wp14:editId="00E02681">
            <wp:extent cx="5556250" cy="1184562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6464" cy="11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E57D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3851DA">
        <w:rPr>
          <w:rFonts w:asciiTheme="minorHAnsi" w:hAnsiTheme="minorHAnsi"/>
          <w:sz w:val="23"/>
          <w:szCs w:val="23"/>
        </w:rPr>
        <w:t>The SecuritySeed and SecurityKey are both 4 bytes (32 bits) number. The security access algorithms of each level would be defined and described in a specific file.</w:t>
      </w:r>
    </w:p>
    <w:p w14:paraId="6E43D049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SecuritySeed is a random number except for two value 00000000h and FFFFFFFFh.</w:t>
      </w:r>
    </w:p>
    <w:p w14:paraId="3A9A8598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Only one security level shall be active at any instant of time.</w:t>
      </w:r>
    </w:p>
    <w:p w14:paraId="5503E279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If the tester sends an invalid key, the request is rejected by ECU and insert 10s delay before it can receive and process next seed request.</w:t>
      </w:r>
    </w:p>
    <w:p w14:paraId="11141606" w14:textId="77777777" w:rsidR="003851DA" w:rsidRPr="003851DA" w:rsidRDefault="003851DA" w:rsidP="00685251">
      <w:pPr>
        <w:pStyle w:val="Heading2"/>
      </w:pPr>
      <w:r w:rsidRPr="003851DA">
        <w:t>WriteDataByIdentifier (2E)</w:t>
      </w:r>
    </w:p>
    <w:p w14:paraId="4A9DA465" w14:textId="77777777" w:rsidR="003851DA" w:rsidRPr="003851DA" w:rsidRDefault="003851DA" w:rsidP="003851DA">
      <w:pPr>
        <w:ind w:firstLine="720"/>
        <w:jc w:val="both"/>
        <w:rPr>
          <w:rFonts w:asciiTheme="minorHAnsi" w:hAnsiTheme="minorHAnsi"/>
          <w:sz w:val="23"/>
          <w:szCs w:val="23"/>
        </w:rPr>
      </w:pPr>
      <w:r w:rsidRPr="003851DA">
        <w:rPr>
          <w:rFonts w:asciiTheme="minorHAnsi" w:hAnsiTheme="minorHAnsi"/>
          <w:sz w:val="23"/>
          <w:szCs w:val="23"/>
        </w:rPr>
        <w:t>The WriteDataByIdentifier service allows the tester to write information into the ECU at an internal location specified by the provided data identifier. Possible use-cases for this service are:</w:t>
      </w:r>
    </w:p>
    <w:p w14:paraId="1CB883B8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t>Programming configuration information (e.g. VIN).</w:t>
      </w:r>
    </w:p>
    <w:p w14:paraId="6DA1F931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t>Resetting learned values.</w:t>
      </w:r>
    </w:p>
    <w:p w14:paraId="79E1B459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t>Setting option content.</w:t>
      </w:r>
    </w:p>
    <w:p w14:paraId="62D0BBBB" w14:textId="77777777" w:rsidR="003851DA" w:rsidRPr="003851DA" w:rsidRDefault="003851DA" w:rsidP="003851DA">
      <w:pPr>
        <w:pStyle w:val="ListParagraph"/>
        <w:numPr>
          <w:ilvl w:val="0"/>
          <w:numId w:val="5"/>
        </w:numPr>
        <w:jc w:val="both"/>
      </w:pPr>
      <w:r w:rsidRPr="003851DA">
        <w:t>Enable or disable function.</w:t>
      </w:r>
    </w:p>
    <w:p w14:paraId="7CBEE972" w14:textId="77777777" w:rsidR="003851DA" w:rsidRPr="003851DA" w:rsidRDefault="003851DA" w:rsidP="00685251">
      <w:pPr>
        <w:pStyle w:val="Heading3"/>
      </w:pPr>
      <w:r w:rsidRPr="003851DA">
        <w:t>Message Format</w:t>
      </w:r>
    </w:p>
    <w:p w14:paraId="430EA590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drawing>
          <wp:inline distT="0" distB="0" distL="0" distR="0" wp14:anchorId="3231C961" wp14:editId="3B074FA7">
            <wp:extent cx="5372100" cy="221279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6947" cy="22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590" w14:textId="77777777" w:rsidR="003851DA" w:rsidRPr="003851DA" w:rsidRDefault="003851DA" w:rsidP="003851DA">
      <w:pPr>
        <w:jc w:val="center"/>
        <w:rPr>
          <w:rFonts w:asciiTheme="minorHAnsi" w:hAnsiTheme="minorHAnsi"/>
        </w:rPr>
      </w:pPr>
      <w:r w:rsidRPr="003851DA">
        <w:rPr>
          <w:rFonts w:asciiTheme="minorHAnsi" w:hAnsiTheme="minorHAnsi"/>
          <w:noProof/>
        </w:rPr>
        <w:lastRenderedPageBreak/>
        <w:drawing>
          <wp:inline distT="0" distB="0" distL="0" distR="0" wp14:anchorId="22878E9A" wp14:editId="45766C55">
            <wp:extent cx="5372100" cy="134142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8960" cy="134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3D65" w14:textId="77777777" w:rsidR="003851DA" w:rsidRPr="003851DA" w:rsidRDefault="003851DA" w:rsidP="00685251">
      <w:pPr>
        <w:pStyle w:val="Heading3"/>
      </w:pPr>
      <w:r w:rsidRPr="003851DA">
        <w:t>Implementation Rules</w:t>
      </w:r>
    </w:p>
    <w:p w14:paraId="7F3C7567" w14:textId="4F51938A" w:rsidR="003851DA" w:rsidRPr="003851DA" w:rsidRDefault="003851DA" w:rsidP="003851DA">
      <w:pPr>
        <w:ind w:firstLine="720"/>
        <w:jc w:val="both"/>
        <w:rPr>
          <w:rFonts w:asciiTheme="minorHAnsi" w:hAnsiTheme="minorHAnsi"/>
        </w:rPr>
      </w:pPr>
      <w:r w:rsidRPr="008F47DA">
        <w:rPr>
          <w:rFonts w:asciiTheme="minorHAnsi" w:hAnsiTheme="minorHAnsi"/>
          <w:sz w:val="23"/>
          <w:szCs w:val="23"/>
          <w:highlight w:val="yellow"/>
        </w:rPr>
        <w:t>Only one (1) dataIdentifier which is supported by the ECU shall be included in the request message.</w:t>
      </w:r>
    </w:p>
    <w:p w14:paraId="72C9883D" w14:textId="600071A7" w:rsidR="00111435" w:rsidRDefault="00111435" w:rsidP="003851DA">
      <w:pPr>
        <w:spacing w:line="240" w:lineRule="auto"/>
        <w:jc w:val="both"/>
        <w:rPr>
          <w:rFonts w:asciiTheme="minorHAnsi" w:hAnsiTheme="minorHAnsi"/>
        </w:rPr>
      </w:pPr>
    </w:p>
    <w:p w14:paraId="0C14F634" w14:textId="1B35D6E6" w:rsidR="00723466" w:rsidRDefault="00723466" w:rsidP="003851DA">
      <w:pPr>
        <w:spacing w:line="240" w:lineRule="auto"/>
        <w:jc w:val="both"/>
        <w:rPr>
          <w:rFonts w:asciiTheme="minorHAnsi" w:hAnsiTheme="minorHAnsi"/>
        </w:rPr>
      </w:pPr>
    </w:p>
    <w:p w14:paraId="7B81FD42" w14:textId="44DDC6A9" w:rsidR="00723466" w:rsidRDefault="00723466" w:rsidP="003851DA">
      <w:pPr>
        <w:spacing w:line="240" w:lineRule="auto"/>
        <w:jc w:val="both"/>
        <w:rPr>
          <w:rFonts w:asciiTheme="minorHAnsi" w:hAnsiTheme="minorHAnsi"/>
        </w:rPr>
      </w:pPr>
    </w:p>
    <w:p w14:paraId="63B01E2E" w14:textId="7C39F544" w:rsidR="00976583" w:rsidRDefault="00976583" w:rsidP="003851DA">
      <w:pPr>
        <w:spacing w:line="240" w:lineRule="auto"/>
        <w:jc w:val="both"/>
        <w:rPr>
          <w:rFonts w:asciiTheme="minorHAnsi" w:hAnsiTheme="minorHAnsi"/>
        </w:rPr>
      </w:pPr>
    </w:p>
    <w:p w14:paraId="56833B1F" w14:textId="037FF333" w:rsidR="00976583" w:rsidRDefault="00976583" w:rsidP="003851DA">
      <w:pPr>
        <w:spacing w:line="240" w:lineRule="auto"/>
        <w:jc w:val="both"/>
        <w:rPr>
          <w:rFonts w:asciiTheme="minorHAnsi" w:hAnsiTheme="minorHAnsi"/>
        </w:rPr>
      </w:pPr>
    </w:p>
    <w:p w14:paraId="5EA1A452" w14:textId="7A29D1DA" w:rsidR="00976583" w:rsidRDefault="00976583" w:rsidP="003851DA">
      <w:pPr>
        <w:spacing w:line="240" w:lineRule="auto"/>
        <w:jc w:val="both"/>
        <w:rPr>
          <w:rFonts w:asciiTheme="minorHAnsi" w:hAnsiTheme="minorHAnsi"/>
        </w:rPr>
      </w:pPr>
    </w:p>
    <w:p w14:paraId="387C40B7" w14:textId="77777777" w:rsidR="00976583" w:rsidRDefault="00976583" w:rsidP="003851DA">
      <w:pPr>
        <w:spacing w:line="240" w:lineRule="auto"/>
        <w:jc w:val="both"/>
        <w:rPr>
          <w:rFonts w:asciiTheme="minorHAnsi" w:hAnsiTheme="minorHAnsi"/>
        </w:rPr>
      </w:pPr>
    </w:p>
    <w:p w14:paraId="2EB56713" w14:textId="0CDB9C1B" w:rsidR="003E1A6C" w:rsidRDefault="003E1A6C" w:rsidP="003E1A6C">
      <w:pPr>
        <w:pStyle w:val="Heading1"/>
      </w:pPr>
      <w:r>
        <w:t>Practice list</w:t>
      </w:r>
    </w:p>
    <w:p w14:paraId="00E73FD5" w14:textId="67C9D100" w:rsidR="005D23F6" w:rsidRDefault="005D23F6" w:rsidP="003E1A6C">
      <w:pPr>
        <w:pStyle w:val="Heading2"/>
      </w:pPr>
      <w:r>
        <w:t>Practice 1 specification</w:t>
      </w:r>
      <w:r w:rsidR="00114303">
        <w:t xml:space="preserve"> (SID: 0x22)</w:t>
      </w:r>
    </w:p>
    <w:p w14:paraId="651F6FDE" w14:textId="35892A48" w:rsidR="00723466" w:rsidRPr="007E4E47" w:rsidRDefault="005D23F6" w:rsidP="00976583">
      <w:pPr>
        <w:ind w:firstLine="720"/>
        <w:rPr>
          <w:sz w:val="20"/>
          <w:szCs w:val="20"/>
        </w:rPr>
      </w:pPr>
      <w:r w:rsidRPr="007E4E47">
        <w:rPr>
          <w:sz w:val="20"/>
          <w:szCs w:val="20"/>
        </w:rPr>
        <w:t xml:space="preserve">In this practice, student will implement service </w:t>
      </w:r>
      <w:r w:rsidR="00BA4E2D" w:rsidRPr="007E4E47">
        <w:rPr>
          <w:sz w:val="20"/>
          <w:szCs w:val="20"/>
        </w:rPr>
        <w:t>$</w:t>
      </w:r>
      <w:r w:rsidRPr="007E4E47">
        <w:rPr>
          <w:sz w:val="20"/>
          <w:szCs w:val="20"/>
        </w:rPr>
        <w:t xml:space="preserve">22 - Read Data by Identifier to read </w:t>
      </w:r>
      <w:r w:rsidR="00723466" w:rsidRPr="007E4E47">
        <w:rPr>
          <w:sz w:val="20"/>
          <w:szCs w:val="20"/>
        </w:rPr>
        <w:t>data as requirement</w:t>
      </w:r>
      <w:r w:rsidRPr="007E4E47">
        <w:rPr>
          <w:sz w:val="20"/>
          <w:szCs w:val="20"/>
        </w:rPr>
        <w:t>.</w:t>
      </w:r>
    </w:p>
    <w:p w14:paraId="7BA0B965" w14:textId="368986AA" w:rsidR="00723466" w:rsidRPr="007E4E47" w:rsidRDefault="00723466" w:rsidP="005D23F6">
      <w:pPr>
        <w:ind w:firstLine="720"/>
        <w:rPr>
          <w:sz w:val="20"/>
          <w:szCs w:val="20"/>
        </w:rPr>
      </w:pPr>
      <w:r w:rsidRPr="007E4E47">
        <w:rPr>
          <w:sz w:val="20"/>
          <w:szCs w:val="20"/>
          <w:u w:val="single"/>
        </w:rPr>
        <w:t>Security access required</w:t>
      </w:r>
      <w:r w:rsidRPr="007E4E47">
        <w:rPr>
          <w:sz w:val="20"/>
          <w:szCs w:val="20"/>
        </w:rPr>
        <w:t>: NO</w:t>
      </w:r>
    </w:p>
    <w:p w14:paraId="10356863" w14:textId="374BF50F" w:rsidR="00723466" w:rsidRPr="007E4E47" w:rsidRDefault="00723466" w:rsidP="00641DCD">
      <w:pPr>
        <w:ind w:firstLine="720"/>
        <w:rPr>
          <w:sz w:val="20"/>
          <w:szCs w:val="20"/>
        </w:rPr>
      </w:pPr>
      <w:r w:rsidRPr="007E4E47">
        <w:rPr>
          <w:sz w:val="20"/>
          <w:szCs w:val="20"/>
          <w:u w:val="single"/>
        </w:rPr>
        <w:t>Diagnostic session required</w:t>
      </w:r>
      <w:r w:rsidRPr="007E4E47">
        <w:rPr>
          <w:sz w:val="20"/>
          <w:szCs w:val="20"/>
        </w:rPr>
        <w:t>: NO (All session).</w:t>
      </w:r>
    </w:p>
    <w:p w14:paraId="4B562046" w14:textId="02A25517" w:rsidR="00723466" w:rsidRDefault="00723466" w:rsidP="005D23F6">
      <w:pPr>
        <w:ind w:firstLine="720"/>
      </w:pPr>
      <w:r w:rsidRPr="007E4E47">
        <w:rPr>
          <w:sz w:val="20"/>
          <w:szCs w:val="20"/>
        </w:rPr>
        <w:t>Request format table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23466" w:rsidRPr="00D02FBE" w14:paraId="698A4C65" w14:textId="77777777" w:rsidTr="00B834D6">
        <w:trPr>
          <w:trHeight w:val="503"/>
        </w:trPr>
        <w:tc>
          <w:tcPr>
            <w:tcW w:w="808" w:type="dxa"/>
            <w:shd w:val="clear" w:color="auto" w:fill="CCFFFF"/>
            <w:vAlign w:val="center"/>
          </w:tcPr>
          <w:p w14:paraId="546E40E8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24BCE41E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683DED77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23466" w:rsidRPr="00D02FBE" w14:paraId="520DF05F" w14:textId="77777777" w:rsidTr="00723466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A1AE1B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A145D5" w14:textId="77777777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ReadDataByLocalIdentifier Request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777065" w14:textId="62CBD59C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0x2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</w:tr>
      <w:tr w:rsidR="00723466" w:rsidRPr="00D02FBE" w14:paraId="7EC32BBC" w14:textId="77777777" w:rsidTr="00723466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7BCB48BF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40B2B83B" w14:textId="0EC23562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High Byte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DD9B197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23466" w:rsidRPr="00D02FBE" w14:paraId="1D1F502D" w14:textId="77777777" w:rsidTr="00723466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1F9562" w14:textId="55538545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B2904B" w14:textId="481D016E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Low Byte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4270C2" w14:textId="261350B2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</w:tbl>
    <w:p w14:paraId="28A6F467" w14:textId="700DA133" w:rsidR="00723466" w:rsidRDefault="00723466" w:rsidP="00641DCD"/>
    <w:p w14:paraId="55EE0CF9" w14:textId="626F8779" w:rsidR="00723466" w:rsidRDefault="00723466" w:rsidP="005D23F6">
      <w:pPr>
        <w:ind w:firstLine="720"/>
      </w:pPr>
      <w:r>
        <w:t>RecordDataIdentifier table</w:t>
      </w:r>
    </w:p>
    <w:tbl>
      <w:tblPr>
        <w:tblW w:w="6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1400"/>
      </w:tblGrid>
      <w:tr w:rsidR="00723466" w:rsidRPr="00D02FBE" w14:paraId="5C12C5EA" w14:textId="77777777" w:rsidTr="00723466">
        <w:trPr>
          <w:trHeight w:val="284"/>
        </w:trPr>
        <w:tc>
          <w:tcPr>
            <w:tcW w:w="5000" w:type="dxa"/>
            <w:shd w:val="clear" w:color="auto" w:fill="CCFFFF"/>
            <w:vAlign w:val="center"/>
          </w:tcPr>
          <w:p w14:paraId="06573A11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5B5B63DC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23466" w:rsidRPr="00D02FBE" w14:paraId="2070B2E1" w14:textId="77777777" w:rsidTr="00723466">
        <w:trPr>
          <w:trHeight w:val="284"/>
        </w:trPr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D56D23" w14:textId="4BDDE0D3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Read CANID Value From Tester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C897B3" w14:textId="081B64AB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0x0123</w:t>
            </w:r>
          </w:p>
        </w:tc>
      </w:tr>
    </w:tbl>
    <w:p w14:paraId="6BAD14A8" w14:textId="77777777" w:rsidR="00723466" w:rsidRDefault="00723466" w:rsidP="00641DCD"/>
    <w:p w14:paraId="420656C7" w14:textId="5D540267" w:rsidR="00723466" w:rsidRDefault="00DA45E8" w:rsidP="005D23F6">
      <w:pPr>
        <w:ind w:firstLine="720"/>
      </w:pPr>
      <w:r w:rsidRPr="006F01A3">
        <w:rPr>
          <w:color w:val="FF0000"/>
        </w:rPr>
        <w:t>Positive</w:t>
      </w:r>
      <w:r>
        <w:t xml:space="preserve"> </w:t>
      </w:r>
      <w:r w:rsidR="00723466">
        <w:t>Response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23466" w:rsidRPr="00D02FBE" w14:paraId="3A960A2A" w14:textId="77777777" w:rsidTr="00AE7784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5B9B5847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71968151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35EC0559" w14:textId="77777777" w:rsidR="00723466" w:rsidRPr="00D02FBE" w:rsidRDefault="00723466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23466" w:rsidRPr="00D02FBE" w14:paraId="4628EBE6" w14:textId="77777777" w:rsidTr="00AE7784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10B724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4E974E" w14:textId="1156E837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 xml:space="preserve">ReadDataByLocalIdentifier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0F39CB" w14:textId="0D7B32DC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314C34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</w:tr>
      <w:tr w:rsidR="00723466" w:rsidRPr="00D02FBE" w14:paraId="77D247DB" w14:textId="77777777" w:rsidTr="00AE7784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2AEEC2FA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4BAC44B" w14:textId="77777777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High Byte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C093210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23466" w:rsidRPr="00D02FBE" w14:paraId="0CE9BF84" w14:textId="77777777" w:rsidTr="00723466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591B97AA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12963F62" w14:textId="77777777" w:rsidR="00723466" w:rsidRPr="00D02FBE" w:rsidRDefault="00723466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Low Byte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90A5849" w14:textId="77777777" w:rsidR="00723466" w:rsidRPr="00D02FBE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23466" w:rsidRPr="00D02FBE" w14:paraId="481375E3" w14:textId="77777777" w:rsidTr="00AE7784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511BE1" w14:textId="77777777" w:rsidR="00723466" w:rsidRDefault="00723466" w:rsidP="00723466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596FBC3E" w14:textId="77777777" w:rsidR="00723466" w:rsidRPr="00723466" w:rsidRDefault="00723466" w:rsidP="00723466">
            <w:pPr>
              <w:jc w:val="center"/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</w:pPr>
            <w:r w:rsidRPr="00723466"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  <w:t>…</w:t>
            </w:r>
          </w:p>
          <w:p w14:paraId="4AF71181" w14:textId="2348341B" w:rsidR="00723466" w:rsidRPr="00723466" w:rsidRDefault="00723466" w:rsidP="00723466">
            <w:pPr>
              <w:jc w:val="center"/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</w:pPr>
            <w:r w:rsidRPr="00723466"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  <w:t>4+m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DBCCE9" w14:textId="720B6772" w:rsidR="00723466" w:rsidRDefault="00723466" w:rsidP="00723466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RecordData Byte 0</w:t>
            </w:r>
          </w:p>
          <w:p w14:paraId="3A03C36B" w14:textId="77777777" w:rsidR="00723466" w:rsidRPr="00723466" w:rsidRDefault="00723466" w:rsidP="00723466">
            <w:pPr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</w:pPr>
            <w:r w:rsidRPr="00723466">
              <w:rPr>
                <w:rFonts w:ascii="Tahoma" w:eastAsia="MS Gothic" w:hAnsi="Tahoma" w:cs="Tahoma"/>
                <w:kern w:val="2"/>
                <w:sz w:val="16"/>
                <w:szCs w:val="16"/>
                <w:lang w:val="en-US" w:eastAsia="en-US"/>
              </w:rPr>
              <w:t>…</w:t>
            </w:r>
          </w:p>
          <w:p w14:paraId="03675304" w14:textId="324DB840" w:rsidR="00723466" w:rsidRPr="00723466" w:rsidRDefault="00723466" w:rsidP="00723466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RecordData Byte m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C851AF" w14:textId="0D5C25AD" w:rsidR="00723466" w:rsidRDefault="00723466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Data 0</w:t>
            </w:r>
          </w:p>
          <w:p w14:paraId="0DA79D9B" w14:textId="77777777" w:rsidR="00723466" w:rsidRDefault="00723466" w:rsidP="00723466">
            <w:pPr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…</w:t>
            </w:r>
          </w:p>
          <w:p w14:paraId="2DE86911" w14:textId="7B12385D" w:rsidR="00723466" w:rsidRPr="00723466" w:rsidRDefault="00723466" w:rsidP="00723466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Data m</w:t>
            </w:r>
          </w:p>
        </w:tc>
      </w:tr>
    </w:tbl>
    <w:p w14:paraId="776E9985" w14:textId="77777777" w:rsidR="000669F5" w:rsidRDefault="000669F5" w:rsidP="000669F5">
      <w:pPr>
        <w:ind w:firstLine="720"/>
      </w:pPr>
      <w:r>
        <w:t>Negative Response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0669F5" w:rsidRPr="00D02FBE" w14:paraId="7AED89F5" w14:textId="77777777" w:rsidTr="00AE7784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690489BC" w14:textId="77777777" w:rsidR="000669F5" w:rsidRPr="00D02FBE" w:rsidRDefault="000669F5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6E24EC67" w14:textId="77777777" w:rsidR="000669F5" w:rsidRPr="00D02FBE" w:rsidRDefault="000669F5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198E15F8" w14:textId="77777777" w:rsidR="000669F5" w:rsidRPr="00D02FBE" w:rsidRDefault="000669F5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0669F5" w:rsidRPr="00D02FBE" w14:paraId="217215EA" w14:textId="77777777" w:rsidTr="00AE7784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05D2650F" w14:textId="77777777" w:rsidR="000669F5" w:rsidRPr="00D02FBE" w:rsidRDefault="000669F5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737B9709" w14:textId="065C7D3C" w:rsidR="000669F5" w:rsidRPr="00D02FBE" w:rsidRDefault="004439BC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669F5">
              <w:rPr>
                <w:rFonts w:ascii="Tahoma" w:hAnsi="Tahoma" w:cs="Tahoma"/>
                <w:sz w:val="16"/>
                <w:szCs w:val="16"/>
              </w:rPr>
              <w:t>Negative Response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75E2303" w14:textId="77777777" w:rsidR="000669F5" w:rsidRPr="00D02FBE" w:rsidRDefault="000669F5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7F</w:t>
            </w:r>
          </w:p>
        </w:tc>
      </w:tr>
      <w:tr w:rsidR="000669F5" w:rsidRPr="00D02FBE" w14:paraId="49882E90" w14:textId="77777777" w:rsidTr="00AE7784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30BF7419" w14:textId="125F0B6D" w:rsidR="000669F5" w:rsidRPr="00D02FBE" w:rsidRDefault="00E72290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3BD59E80" w14:textId="316E2066" w:rsidR="000669F5" w:rsidRDefault="004439BC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669F5">
              <w:rPr>
                <w:rFonts w:ascii="Tahoma" w:hAnsi="Tahoma" w:cs="Tahoma"/>
                <w:sz w:val="16"/>
                <w:szCs w:val="16"/>
              </w:rPr>
              <w:t>Response</w:t>
            </w:r>
            <w:r w:rsidR="000669F5"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D2E6FEA" w14:textId="5AB49656" w:rsidR="000669F5" w:rsidRPr="00D02FBE" w:rsidRDefault="000669F5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</w:t>
            </w:r>
            <w:r w:rsidR="00B834D6">
              <w:rPr>
                <w:rFonts w:ascii="Tahoma" w:hAnsi="Tahoma" w:cs="Tahoma"/>
                <w:sz w:val="16"/>
                <w:szCs w:val="16"/>
              </w:rPr>
              <w:t>2</w:t>
            </w:r>
            <w:r w:rsidR="007C72DD"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</w:tr>
      <w:tr w:rsidR="000669F5" w:rsidRPr="00D02FBE" w14:paraId="30E57C96" w14:textId="77777777" w:rsidTr="00AE7784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086F19E4" w14:textId="63460BF8" w:rsidR="000669F5" w:rsidRPr="00D02FBE" w:rsidRDefault="00E72290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940EF8F" w14:textId="77777777" w:rsidR="000669F5" w:rsidRDefault="000669F5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Negative Response Code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B330F7A" w14:textId="77777777" w:rsidR="000669F5" w:rsidRPr="00D02FBE" w:rsidRDefault="000669F5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0x00-0xFF</w:t>
            </w:r>
          </w:p>
        </w:tc>
      </w:tr>
    </w:tbl>
    <w:p w14:paraId="2E3C3C56" w14:textId="78946334" w:rsidR="00723466" w:rsidRDefault="00723466" w:rsidP="00641DCD"/>
    <w:p w14:paraId="1926F1A6" w14:textId="77777777" w:rsidR="00BE6B49" w:rsidRDefault="00BE6B49" w:rsidP="005D23F6">
      <w:pPr>
        <w:ind w:firstLine="720"/>
      </w:pPr>
    </w:p>
    <w:p w14:paraId="5BC9F751" w14:textId="77777777" w:rsidR="00BE6B49" w:rsidRDefault="00BE6B49" w:rsidP="005D23F6">
      <w:pPr>
        <w:ind w:firstLine="720"/>
      </w:pPr>
    </w:p>
    <w:p w14:paraId="6FAEB880" w14:textId="06112BCC" w:rsidR="00641DCD" w:rsidRDefault="00641DCD" w:rsidP="005D23F6">
      <w:pPr>
        <w:ind w:firstLine="720"/>
      </w:pPr>
      <w:r>
        <w:t>Negative response table</w:t>
      </w:r>
    </w:p>
    <w:tbl>
      <w:tblPr>
        <w:tblW w:w="6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1400"/>
      </w:tblGrid>
      <w:tr w:rsidR="007E4E47" w:rsidRPr="00D02FBE" w14:paraId="0EA5F0DC" w14:textId="77777777" w:rsidTr="007E4E47">
        <w:trPr>
          <w:trHeight w:val="284"/>
        </w:trPr>
        <w:tc>
          <w:tcPr>
            <w:tcW w:w="5000" w:type="dxa"/>
            <w:shd w:val="clear" w:color="auto" w:fill="CCFFFF"/>
            <w:vAlign w:val="center"/>
          </w:tcPr>
          <w:p w14:paraId="0A2F7BAE" w14:textId="77777777" w:rsidR="007E4E47" w:rsidRPr="00D02FBE" w:rsidRDefault="007E4E47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5AA8893E" w14:textId="77777777" w:rsidR="007E4E47" w:rsidRPr="00D02FBE" w:rsidRDefault="007E4E47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E4E47" w:rsidRPr="00D02FBE" w14:paraId="7FA05F85" w14:textId="77777777" w:rsidTr="00427693">
        <w:trPr>
          <w:trHeight w:val="284"/>
        </w:trPr>
        <w:tc>
          <w:tcPr>
            <w:tcW w:w="5000" w:type="dxa"/>
            <w:shd w:val="clear" w:color="auto" w:fill="auto"/>
            <w:vAlign w:val="center"/>
          </w:tcPr>
          <w:p w14:paraId="5446CCF5" w14:textId="1367AF21" w:rsidR="007E4E47" w:rsidRPr="00D02FBE" w:rsidRDefault="007E4E47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Invalid length/response format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B31C6B2" w14:textId="095593C1" w:rsidR="007E4E47" w:rsidRPr="00D02FBE" w:rsidRDefault="007E4E47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0x13</w:t>
            </w:r>
          </w:p>
        </w:tc>
      </w:tr>
      <w:tr w:rsidR="00427693" w:rsidRPr="00D02FBE" w14:paraId="049259B0" w14:textId="77777777" w:rsidTr="007E4E47">
        <w:trPr>
          <w:trHeight w:val="284"/>
        </w:trPr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7D37F8" w14:textId="7E600E7D" w:rsidR="00427693" w:rsidRDefault="00427693" w:rsidP="00427693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DID not support.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D92CA3" w14:textId="4618D19D" w:rsidR="00427693" w:rsidRDefault="00427693" w:rsidP="00427693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0x31</w:t>
            </w:r>
          </w:p>
        </w:tc>
      </w:tr>
    </w:tbl>
    <w:p w14:paraId="7164299D" w14:textId="77777777" w:rsidR="00AB06DB" w:rsidRDefault="00AB06DB" w:rsidP="00AB06DB"/>
    <w:p w14:paraId="26CCDA21" w14:textId="615C7F72" w:rsidR="00976583" w:rsidRDefault="00976583" w:rsidP="005D23F6">
      <w:pPr>
        <w:ind w:firstLine="720"/>
      </w:pPr>
    </w:p>
    <w:p w14:paraId="34921135" w14:textId="62AADB18" w:rsidR="008866FA" w:rsidRDefault="008866FA" w:rsidP="005D23F6">
      <w:pPr>
        <w:ind w:firstLine="720"/>
      </w:pPr>
    </w:p>
    <w:p w14:paraId="4FA41470" w14:textId="64B0FC07" w:rsidR="008866FA" w:rsidRDefault="008866FA" w:rsidP="005D23F6">
      <w:pPr>
        <w:ind w:firstLine="720"/>
      </w:pPr>
    </w:p>
    <w:p w14:paraId="74C19598" w14:textId="4194EE7E" w:rsidR="008866FA" w:rsidRDefault="008866FA" w:rsidP="005D23F6">
      <w:pPr>
        <w:ind w:firstLine="720"/>
      </w:pPr>
    </w:p>
    <w:p w14:paraId="098E1E6F" w14:textId="2C3246D1" w:rsidR="008866FA" w:rsidRDefault="008866FA" w:rsidP="005D23F6">
      <w:pPr>
        <w:ind w:firstLine="720"/>
      </w:pPr>
    </w:p>
    <w:p w14:paraId="1FD38623" w14:textId="10CDA7C3" w:rsidR="008866FA" w:rsidRDefault="008866FA" w:rsidP="005D23F6">
      <w:pPr>
        <w:ind w:firstLine="720"/>
      </w:pPr>
    </w:p>
    <w:p w14:paraId="3CA99C69" w14:textId="51E2474D" w:rsidR="008866FA" w:rsidRDefault="008866FA" w:rsidP="005D23F6">
      <w:pPr>
        <w:ind w:firstLine="720"/>
      </w:pPr>
    </w:p>
    <w:p w14:paraId="70D64909" w14:textId="67BCC5F8" w:rsidR="008866FA" w:rsidRDefault="008866FA" w:rsidP="005D23F6">
      <w:pPr>
        <w:ind w:firstLine="720"/>
      </w:pPr>
    </w:p>
    <w:p w14:paraId="5003A3EB" w14:textId="36B44CA2" w:rsidR="008866FA" w:rsidRDefault="008866FA" w:rsidP="005D23F6">
      <w:pPr>
        <w:ind w:firstLine="720"/>
      </w:pPr>
    </w:p>
    <w:p w14:paraId="3DECA9A9" w14:textId="3B3584D2" w:rsidR="008866FA" w:rsidRDefault="008866FA" w:rsidP="005D23F6">
      <w:pPr>
        <w:ind w:firstLine="720"/>
      </w:pPr>
    </w:p>
    <w:p w14:paraId="0F35509F" w14:textId="0B629F8F" w:rsidR="008866FA" w:rsidRDefault="008866FA" w:rsidP="005D23F6">
      <w:pPr>
        <w:ind w:firstLine="720"/>
      </w:pPr>
    </w:p>
    <w:p w14:paraId="618FE27A" w14:textId="67F03EA1" w:rsidR="008866FA" w:rsidRDefault="008866FA" w:rsidP="005D23F6">
      <w:pPr>
        <w:ind w:firstLine="720"/>
      </w:pPr>
    </w:p>
    <w:p w14:paraId="069F9E4D" w14:textId="3488B475" w:rsidR="008866FA" w:rsidRDefault="008866FA" w:rsidP="005D23F6">
      <w:pPr>
        <w:ind w:firstLine="720"/>
      </w:pPr>
    </w:p>
    <w:p w14:paraId="7B7FC717" w14:textId="7005AE58" w:rsidR="008866FA" w:rsidRDefault="008866FA" w:rsidP="005D23F6">
      <w:pPr>
        <w:ind w:firstLine="720"/>
      </w:pPr>
    </w:p>
    <w:p w14:paraId="24FE62E0" w14:textId="4E23FD6C" w:rsidR="008866FA" w:rsidRDefault="008866FA" w:rsidP="005D23F6">
      <w:pPr>
        <w:ind w:firstLine="720"/>
      </w:pPr>
    </w:p>
    <w:p w14:paraId="55BDEE1A" w14:textId="72643B6D" w:rsidR="008866FA" w:rsidRDefault="008866FA" w:rsidP="005D23F6">
      <w:pPr>
        <w:ind w:firstLine="720"/>
      </w:pPr>
    </w:p>
    <w:p w14:paraId="0A48B897" w14:textId="22DE333A" w:rsidR="008866FA" w:rsidRDefault="008866FA" w:rsidP="005D23F6">
      <w:pPr>
        <w:ind w:firstLine="720"/>
      </w:pPr>
    </w:p>
    <w:p w14:paraId="415FFEA7" w14:textId="1AB92A8E" w:rsidR="008866FA" w:rsidRDefault="008866FA" w:rsidP="005D23F6">
      <w:pPr>
        <w:ind w:firstLine="720"/>
      </w:pPr>
    </w:p>
    <w:p w14:paraId="4CA253EA" w14:textId="0A7A190B" w:rsidR="008866FA" w:rsidRDefault="008866FA" w:rsidP="005D23F6">
      <w:pPr>
        <w:ind w:firstLine="720"/>
      </w:pPr>
    </w:p>
    <w:p w14:paraId="091F7718" w14:textId="17287AC2" w:rsidR="008866FA" w:rsidRDefault="008866FA" w:rsidP="005D23F6">
      <w:pPr>
        <w:ind w:firstLine="720"/>
      </w:pPr>
    </w:p>
    <w:p w14:paraId="06FA304F" w14:textId="471BF348" w:rsidR="008866FA" w:rsidRDefault="008866FA" w:rsidP="005D23F6">
      <w:pPr>
        <w:ind w:firstLine="720"/>
      </w:pPr>
    </w:p>
    <w:p w14:paraId="1650EDEC" w14:textId="39C42544" w:rsidR="008866FA" w:rsidRDefault="008866FA" w:rsidP="005D23F6">
      <w:pPr>
        <w:ind w:firstLine="720"/>
      </w:pPr>
    </w:p>
    <w:p w14:paraId="34D673D3" w14:textId="2226427E" w:rsidR="008866FA" w:rsidRDefault="008866FA" w:rsidP="005D23F6">
      <w:pPr>
        <w:ind w:firstLine="720"/>
      </w:pPr>
    </w:p>
    <w:p w14:paraId="30D19146" w14:textId="72BEF86D" w:rsidR="008866FA" w:rsidRDefault="008866FA" w:rsidP="005D23F6">
      <w:pPr>
        <w:ind w:firstLine="720"/>
      </w:pPr>
    </w:p>
    <w:p w14:paraId="234D712C" w14:textId="28578F78" w:rsidR="008866FA" w:rsidRDefault="008866FA" w:rsidP="0086492E"/>
    <w:p w14:paraId="34D9A1E1" w14:textId="1C240969" w:rsidR="008866FA" w:rsidRDefault="008866FA" w:rsidP="005D23F6">
      <w:pPr>
        <w:ind w:firstLine="720"/>
      </w:pPr>
    </w:p>
    <w:p w14:paraId="2D89BE5D" w14:textId="1858B8A0" w:rsidR="008866FA" w:rsidRDefault="008866FA" w:rsidP="005D23F6">
      <w:pPr>
        <w:ind w:firstLine="720"/>
      </w:pPr>
    </w:p>
    <w:p w14:paraId="1EAF8681" w14:textId="4EC7B511" w:rsidR="008866FA" w:rsidRDefault="008866FA" w:rsidP="005D23F6">
      <w:pPr>
        <w:ind w:firstLine="720"/>
      </w:pPr>
    </w:p>
    <w:p w14:paraId="5E7A1B79" w14:textId="0D7CEA0B" w:rsidR="008866FA" w:rsidRDefault="008866FA" w:rsidP="005D23F6">
      <w:pPr>
        <w:ind w:firstLine="720"/>
      </w:pPr>
    </w:p>
    <w:p w14:paraId="0C2B6FDB" w14:textId="77777777" w:rsidR="008866FA" w:rsidRDefault="008866FA" w:rsidP="005D23F6">
      <w:pPr>
        <w:ind w:firstLine="720"/>
      </w:pPr>
    </w:p>
    <w:p w14:paraId="093E4431" w14:textId="77777777" w:rsidR="007E4E47" w:rsidRDefault="007E4E47" w:rsidP="005D23F6">
      <w:pPr>
        <w:ind w:firstLine="720"/>
      </w:pPr>
    </w:p>
    <w:p w14:paraId="423ED467" w14:textId="1526D952" w:rsidR="00702F63" w:rsidRDefault="00702F63" w:rsidP="00702F63">
      <w:pPr>
        <w:pStyle w:val="Heading2"/>
      </w:pPr>
      <w:r>
        <w:t>Practice 2 specification (SID: 0x27)</w:t>
      </w:r>
    </w:p>
    <w:p w14:paraId="7F6747A2" w14:textId="77777777" w:rsidR="00702F63" w:rsidRPr="004A6E97" w:rsidRDefault="00702F63" w:rsidP="00702F63"/>
    <w:p w14:paraId="38341859" w14:textId="34340D7F" w:rsidR="00702F63" w:rsidRDefault="00702F63" w:rsidP="00702F63">
      <w:pPr>
        <w:ind w:firstLine="720"/>
      </w:pPr>
      <w:r>
        <w:t xml:space="preserve">In this practice, student will implement </w:t>
      </w:r>
      <w:r w:rsidRPr="007A0F71">
        <w:t xml:space="preserve">$27 - Security access service to </w:t>
      </w:r>
      <w:r w:rsidRPr="001E516D">
        <w:rPr>
          <w:highlight w:val="yellow"/>
        </w:rPr>
        <w:t>unlock the ECU</w:t>
      </w:r>
      <w:r w:rsidRPr="007A0F71">
        <w:t>.</w:t>
      </w:r>
      <w:r>
        <w:t xml:space="preserve"> The security will </w:t>
      </w:r>
      <w:r w:rsidRPr="001E516D">
        <w:rPr>
          <w:highlight w:val="yellow"/>
        </w:rPr>
        <w:t>be unlocked within 5 seconds and be indicated by LED-0 from pin-PB0</w:t>
      </w:r>
      <w:r>
        <w:t>.</w:t>
      </w:r>
    </w:p>
    <w:p w14:paraId="4196E9F8" w14:textId="77777777" w:rsidR="00702F63" w:rsidRDefault="00702F63" w:rsidP="00702F63">
      <w:pPr>
        <w:ind w:firstLine="720"/>
      </w:pPr>
      <w:r>
        <w:rPr>
          <w:highlight w:val="yellow"/>
        </w:rPr>
        <w:t>This</w:t>
      </w:r>
      <w:r w:rsidRPr="00C02A76">
        <w:rPr>
          <w:highlight w:val="yellow"/>
        </w:rPr>
        <w:t xml:space="preserve"> requirement use</w:t>
      </w:r>
      <w:r>
        <w:rPr>
          <w:highlight w:val="yellow"/>
        </w:rPr>
        <w:t>s</w:t>
      </w:r>
      <w:r w:rsidRPr="00C02A76">
        <w:rPr>
          <w:highlight w:val="yellow"/>
        </w:rPr>
        <w:t xml:space="preserve"> Flow Control concept </w:t>
      </w:r>
      <w:r>
        <w:rPr>
          <w:highlight w:val="yellow"/>
        </w:rPr>
        <w:t>to send KEYS</w:t>
      </w:r>
      <w:r w:rsidRPr="00C02A76">
        <w:rPr>
          <w:highlight w:val="yellow"/>
        </w:rPr>
        <w:t>.</w:t>
      </w:r>
    </w:p>
    <w:p w14:paraId="559AAE8D" w14:textId="77777777" w:rsidR="00702F63" w:rsidRDefault="00702F63" w:rsidP="00702F63">
      <w:pPr>
        <w:ind w:firstLine="720"/>
        <w:rPr>
          <w:sz w:val="20"/>
          <w:szCs w:val="20"/>
        </w:rPr>
      </w:pPr>
      <w:r>
        <w:rPr>
          <w:sz w:val="20"/>
          <w:szCs w:val="20"/>
          <w:u w:val="single"/>
        </w:rPr>
        <w:t>Diagnositc session</w:t>
      </w:r>
      <w:r w:rsidRPr="007E4E47">
        <w:rPr>
          <w:sz w:val="20"/>
          <w:szCs w:val="20"/>
          <w:u w:val="single"/>
        </w:rPr>
        <w:t xml:space="preserve"> required</w:t>
      </w:r>
      <w:r w:rsidRPr="007E4E47">
        <w:rPr>
          <w:sz w:val="20"/>
          <w:szCs w:val="20"/>
        </w:rPr>
        <w:t xml:space="preserve">: </w:t>
      </w:r>
      <w:r>
        <w:rPr>
          <w:sz w:val="20"/>
          <w:szCs w:val="20"/>
        </w:rPr>
        <w:t>NO (All session)</w:t>
      </w:r>
    </w:p>
    <w:p w14:paraId="2A2740CC" w14:textId="77777777" w:rsidR="00702F63" w:rsidRDefault="00702F63" w:rsidP="00702F63">
      <w:pPr>
        <w:ind w:firstLine="720"/>
      </w:pPr>
      <w:r w:rsidRPr="007E4E47">
        <w:rPr>
          <w:sz w:val="20"/>
          <w:szCs w:val="20"/>
        </w:rPr>
        <w:t xml:space="preserve">Request </w:t>
      </w:r>
      <w:r>
        <w:rPr>
          <w:sz w:val="20"/>
          <w:szCs w:val="20"/>
        </w:rPr>
        <w:t xml:space="preserve">SEEDs </w:t>
      </w:r>
      <w:r w:rsidRPr="007E4E47">
        <w:rPr>
          <w:sz w:val="20"/>
          <w:szCs w:val="20"/>
        </w:rPr>
        <w:t>format table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02F63" w:rsidRPr="00D02FBE" w14:paraId="6901783F" w14:textId="77777777" w:rsidTr="0078496D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3EEDA954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3E85BF7A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2C0F7B7F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7CDD80E6" w14:textId="77777777" w:rsidTr="0078496D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6F032B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D9733E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Request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26FDA6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0x2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</w:p>
        </w:tc>
      </w:tr>
      <w:tr w:rsidR="00702F63" w:rsidRPr="00D02FBE" w14:paraId="4630552A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58A6EF37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1733EDF8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 SEED level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E3D0688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</w:tbl>
    <w:p w14:paraId="47400A38" w14:textId="77777777" w:rsidR="00702F63" w:rsidRDefault="00702F63" w:rsidP="00702F63">
      <w:pPr>
        <w:ind w:firstLine="720"/>
      </w:pPr>
      <w:r>
        <w:t>Response SEED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02F63" w:rsidRPr="00D02FBE" w14:paraId="223B9D68" w14:textId="77777777" w:rsidTr="0078496D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7ED4D7A3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46618B7D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27311D3E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241A1108" w14:textId="77777777" w:rsidTr="0078496D">
        <w:trPr>
          <w:trHeight w:val="323"/>
        </w:trPr>
        <w:tc>
          <w:tcPr>
            <w:tcW w:w="808" w:type="dxa"/>
            <w:shd w:val="clear" w:color="auto" w:fill="auto"/>
            <w:vAlign w:val="center"/>
          </w:tcPr>
          <w:p w14:paraId="64125600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E7A392F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1F08B3B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67</w:t>
            </w:r>
          </w:p>
        </w:tc>
      </w:tr>
      <w:tr w:rsidR="00702F63" w:rsidRPr="00D02FBE" w14:paraId="12E310FA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170C1509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458FA56E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 SEED level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2CA386A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4E41DEC1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2C0F11D3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592B9EAC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SEED 0 (random)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9731036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003AE3E8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500B64C2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4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60254DBA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SEED 1 (random)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223BDF4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5B7762F9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6E45D97A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5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08B4FEE2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SEED 2 (random)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2A2D2A2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74A8F932" w14:textId="77777777" w:rsidTr="0078496D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1CC74C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6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16641D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SEED 3 (random)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0B542C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</w:tbl>
    <w:p w14:paraId="116CD6F9" w14:textId="77777777" w:rsidR="00702F63" w:rsidRDefault="00702F63" w:rsidP="00702F63">
      <w:pPr>
        <w:ind w:firstLine="720"/>
      </w:pPr>
      <w:r w:rsidRPr="004B0422">
        <w:t>Request Unlock – send KEYs format table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02F63" w:rsidRPr="00D02FBE" w14:paraId="4AD2F797" w14:textId="77777777" w:rsidTr="0078496D">
        <w:trPr>
          <w:trHeight w:val="284"/>
        </w:trPr>
        <w:tc>
          <w:tcPr>
            <w:tcW w:w="808" w:type="dxa"/>
            <w:shd w:val="clear" w:color="auto" w:fill="92D050"/>
            <w:vAlign w:val="center"/>
          </w:tcPr>
          <w:p w14:paraId="177FBFD6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92D050"/>
            <w:vAlign w:val="center"/>
          </w:tcPr>
          <w:p w14:paraId="1AEF431F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92D050"/>
            <w:vAlign w:val="center"/>
          </w:tcPr>
          <w:p w14:paraId="67EEAF96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3D0CED2A" w14:textId="77777777" w:rsidTr="0078496D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13D7D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lastRenderedPageBreak/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50B1E4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Request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C52444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0x2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</w:p>
        </w:tc>
      </w:tr>
      <w:tr w:rsidR="00702F63" w:rsidRPr="00D02FBE" w14:paraId="4E29C302" w14:textId="77777777" w:rsidTr="0078496D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F34165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209111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 KEY level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69F6B0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213FB513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332B1458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16B84E09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KEY 0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7966F7C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74D411FF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24126941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4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715CA3CC" w14:textId="77777777" w:rsidR="00702F6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KEY 1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A04CA5D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48399420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06C35708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5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0EEE76E5" w14:textId="77777777" w:rsidR="00702F6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KEY 2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D53F060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702F63" w:rsidRPr="00D02FBE" w14:paraId="6E1A8564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63F47633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6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346775EB" w14:textId="77777777" w:rsidR="00702F6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KEY 3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02387B9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</w:tbl>
    <w:p w14:paraId="0A7C4E96" w14:textId="77777777" w:rsidR="00702F63" w:rsidRDefault="00702F63" w:rsidP="00702F63">
      <w:pPr>
        <w:ind w:firstLine="720"/>
      </w:pPr>
      <w:r>
        <w:t>Response KEY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02F63" w:rsidRPr="00D02FBE" w14:paraId="41559107" w14:textId="77777777" w:rsidTr="0078496D">
        <w:trPr>
          <w:trHeight w:val="284"/>
        </w:trPr>
        <w:tc>
          <w:tcPr>
            <w:tcW w:w="808" w:type="dxa"/>
            <w:shd w:val="clear" w:color="auto" w:fill="92D050"/>
            <w:vAlign w:val="center"/>
          </w:tcPr>
          <w:p w14:paraId="5DDF78BA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92D050"/>
            <w:vAlign w:val="center"/>
          </w:tcPr>
          <w:p w14:paraId="6127662A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92D050"/>
            <w:vAlign w:val="center"/>
          </w:tcPr>
          <w:p w14:paraId="3F8736FE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3FD03649" w14:textId="77777777" w:rsidTr="0078496D">
        <w:trPr>
          <w:trHeight w:val="323"/>
        </w:trPr>
        <w:tc>
          <w:tcPr>
            <w:tcW w:w="808" w:type="dxa"/>
            <w:shd w:val="clear" w:color="auto" w:fill="auto"/>
            <w:vAlign w:val="center"/>
          </w:tcPr>
          <w:p w14:paraId="0AA9A2D2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8D80DA2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38FD44D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67</w:t>
            </w:r>
          </w:p>
        </w:tc>
      </w:tr>
      <w:tr w:rsidR="00702F63" w:rsidRPr="00D02FBE" w14:paraId="57F1A89A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31BF5DB8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157B3576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 KEY level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2BEACA3" w14:textId="77777777" w:rsidR="00702F63" w:rsidRPr="00D70BEF" w:rsidRDefault="00702F63" w:rsidP="0078496D">
            <w:pPr>
              <w:jc w:val="center"/>
              <w:rPr>
                <w:lang w:val="en-US" w:eastAsia="en-US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</w:tbl>
    <w:p w14:paraId="6CDE0F68" w14:textId="77777777" w:rsidR="00702F63" w:rsidRDefault="00702F63" w:rsidP="00702F63"/>
    <w:p w14:paraId="1E020577" w14:textId="77777777" w:rsidR="00702F63" w:rsidRDefault="00702F63" w:rsidP="00702F63">
      <w:pPr>
        <w:ind w:firstLine="720"/>
      </w:pPr>
    </w:p>
    <w:p w14:paraId="4E98634C" w14:textId="77777777" w:rsidR="00702F63" w:rsidRDefault="00702F63" w:rsidP="00702F63">
      <w:pPr>
        <w:ind w:firstLine="720"/>
      </w:pPr>
    </w:p>
    <w:p w14:paraId="472635DF" w14:textId="77777777" w:rsidR="00702F63" w:rsidRDefault="00702F63" w:rsidP="00702F63">
      <w:pPr>
        <w:ind w:firstLine="720"/>
      </w:pPr>
    </w:p>
    <w:p w14:paraId="1FED8EFF" w14:textId="77777777" w:rsidR="00702F63" w:rsidRDefault="00702F63" w:rsidP="00702F63">
      <w:pPr>
        <w:ind w:firstLine="720"/>
      </w:pPr>
      <w:r>
        <w:t>Security level table</w:t>
      </w:r>
    </w:p>
    <w:tbl>
      <w:tblPr>
        <w:tblW w:w="724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5"/>
        <w:gridCol w:w="1440"/>
      </w:tblGrid>
      <w:tr w:rsidR="00702F63" w:rsidRPr="00D02FBE" w14:paraId="236F61AC" w14:textId="77777777" w:rsidTr="0078496D">
        <w:trPr>
          <w:trHeight w:val="284"/>
        </w:trPr>
        <w:tc>
          <w:tcPr>
            <w:tcW w:w="5805" w:type="dxa"/>
            <w:shd w:val="clear" w:color="auto" w:fill="CCFFFF"/>
            <w:vAlign w:val="center"/>
          </w:tcPr>
          <w:p w14:paraId="77937E16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40" w:type="dxa"/>
            <w:shd w:val="clear" w:color="auto" w:fill="CCFFFF"/>
            <w:vAlign w:val="center"/>
          </w:tcPr>
          <w:p w14:paraId="70590DB2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227E877A" w14:textId="77777777" w:rsidTr="0078496D">
        <w:trPr>
          <w:trHeight w:val="284"/>
        </w:trPr>
        <w:tc>
          <w:tcPr>
            <w:tcW w:w="58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02CEA4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Level 1: 0x01 for SEED and 0x02 for KEY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BE242D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0x01/0x02</w:t>
            </w:r>
          </w:p>
        </w:tc>
      </w:tr>
      <w:tr w:rsidR="00702F63" w:rsidRPr="00D02FBE" w14:paraId="131B91C5" w14:textId="77777777" w:rsidTr="0078496D">
        <w:trPr>
          <w:trHeight w:val="284"/>
        </w:trPr>
        <w:tc>
          <w:tcPr>
            <w:tcW w:w="5805" w:type="dxa"/>
            <w:shd w:val="clear" w:color="auto" w:fill="auto"/>
            <w:vAlign w:val="center"/>
          </w:tcPr>
          <w:p w14:paraId="6B20157B" w14:textId="77777777" w:rsidR="00702F63" w:rsidRPr="00E34ED5" w:rsidRDefault="00702F63" w:rsidP="0078496D">
            <w:pPr>
              <w:pStyle w:val="text"/>
              <w:rPr>
                <w:rFonts w:ascii="Tahoma" w:hAnsi="Tahoma" w:cs="Tahoma"/>
                <w:strike/>
                <w:sz w:val="16"/>
                <w:szCs w:val="16"/>
              </w:rPr>
            </w:pPr>
            <w:r w:rsidRPr="00E34ED5">
              <w:rPr>
                <w:rFonts w:ascii="Tahoma" w:hAnsi="Tahoma" w:cs="Tahoma"/>
                <w:strike/>
                <w:sz w:val="16"/>
                <w:szCs w:val="16"/>
              </w:rPr>
              <w:t>Level 2: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8E4F86F" w14:textId="77777777" w:rsidR="00702F63" w:rsidRPr="00E34ED5" w:rsidRDefault="00702F63" w:rsidP="0078496D">
            <w:pPr>
              <w:pStyle w:val="text"/>
              <w:jc w:val="center"/>
              <w:rPr>
                <w:rFonts w:ascii="Tahoma" w:hAnsi="Tahoma" w:cs="Tahoma"/>
                <w:strike/>
                <w:sz w:val="16"/>
                <w:szCs w:val="16"/>
              </w:rPr>
            </w:pPr>
            <w:r w:rsidRPr="00E34ED5">
              <w:rPr>
                <w:rFonts w:ascii="Tahoma" w:hAnsi="Tahoma" w:cs="Tahoma"/>
                <w:strike/>
                <w:sz w:val="16"/>
                <w:szCs w:val="16"/>
              </w:rPr>
              <w:t>0x03/0x04</w:t>
            </w:r>
          </w:p>
        </w:tc>
      </w:tr>
    </w:tbl>
    <w:p w14:paraId="23B3E512" w14:textId="77777777" w:rsidR="00702F63" w:rsidRDefault="00702F63" w:rsidP="00702F63">
      <w:pPr>
        <w:ind w:firstLine="720"/>
      </w:pPr>
      <w:r>
        <w:tab/>
      </w:r>
    </w:p>
    <w:p w14:paraId="4767A759" w14:textId="77777777" w:rsidR="00702F63" w:rsidRDefault="00702F63" w:rsidP="00702F63">
      <w:pPr>
        <w:ind w:firstLine="720"/>
      </w:pPr>
      <w:r>
        <w:t>Negative Response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702F63" w:rsidRPr="00D02FBE" w14:paraId="01237B48" w14:textId="77777777" w:rsidTr="0078496D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6E8BE9EE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089A3F2F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20769AF5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4339DCFC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493D1734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47AFF983" w14:textId="77777777" w:rsidR="00702F63" w:rsidRPr="00D02FBE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Negative Response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503F0CE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7F</w:t>
            </w:r>
          </w:p>
        </w:tc>
      </w:tr>
      <w:tr w:rsidR="00702F63" w:rsidRPr="00D02FBE" w14:paraId="6955A15F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1DDF9AB2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63E6EC4" w14:textId="77777777" w:rsidR="00702F6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SecurityAccess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42C0F59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0x27</w:t>
            </w:r>
          </w:p>
        </w:tc>
      </w:tr>
      <w:tr w:rsidR="00702F63" w:rsidRPr="00D02FBE" w14:paraId="105108C4" w14:textId="77777777" w:rsidTr="007849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151CA3C3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06C3390C" w14:textId="77777777" w:rsidR="00702F6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Negative Response Code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A704699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0x00-0xFF</w:t>
            </w:r>
          </w:p>
        </w:tc>
      </w:tr>
    </w:tbl>
    <w:p w14:paraId="0FCA0EFD" w14:textId="77777777" w:rsidR="00702F63" w:rsidRDefault="00702F63" w:rsidP="00702F63"/>
    <w:p w14:paraId="55ADB3D6" w14:textId="77777777" w:rsidR="00702F63" w:rsidRDefault="00702F63" w:rsidP="00702F63">
      <w:pPr>
        <w:ind w:firstLine="720"/>
      </w:pPr>
      <w:r>
        <w:t>Negative response table</w:t>
      </w:r>
    </w:p>
    <w:tbl>
      <w:tblPr>
        <w:tblW w:w="6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1400"/>
      </w:tblGrid>
      <w:tr w:rsidR="00702F63" w:rsidRPr="00D02FBE" w14:paraId="4919F5C0" w14:textId="77777777" w:rsidTr="0078496D">
        <w:trPr>
          <w:trHeight w:val="284"/>
        </w:trPr>
        <w:tc>
          <w:tcPr>
            <w:tcW w:w="5000" w:type="dxa"/>
            <w:shd w:val="clear" w:color="auto" w:fill="CCFFFF"/>
            <w:vAlign w:val="center"/>
          </w:tcPr>
          <w:p w14:paraId="03D8EDDD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3429F7F3" w14:textId="77777777" w:rsidR="00702F63" w:rsidRPr="00D02FBE" w:rsidRDefault="00702F63" w:rsidP="0078496D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702F63" w:rsidRPr="00D02FBE" w14:paraId="24757DD8" w14:textId="77777777" w:rsidTr="0078496D">
        <w:trPr>
          <w:trHeight w:val="284"/>
        </w:trPr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F5A3BD" w14:textId="77777777" w:rsidR="00702F63" w:rsidRPr="00A123E3" w:rsidRDefault="00702F63" w:rsidP="0078496D">
            <w:pPr>
              <w:rPr>
                <w:lang w:val="en-US" w:eastAsia="en-US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Invalid length/response format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974D1A" w14:textId="77777777" w:rsidR="00702F63" w:rsidRPr="00D02FBE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E516D">
              <w:rPr>
                <w:rFonts w:ascii="Tahoma" w:hAnsi="Tahoma" w:cs="Tahoma"/>
                <w:sz w:val="16"/>
                <w:szCs w:val="16"/>
                <w:highlight w:val="yellow"/>
              </w:rPr>
              <w:t>0x13</w:t>
            </w:r>
          </w:p>
        </w:tc>
      </w:tr>
      <w:tr w:rsidR="00702F63" w:rsidRPr="00D02FBE" w14:paraId="02D82A25" w14:textId="77777777" w:rsidTr="0078496D">
        <w:trPr>
          <w:trHeight w:val="284"/>
        </w:trPr>
        <w:tc>
          <w:tcPr>
            <w:tcW w:w="5000" w:type="dxa"/>
            <w:shd w:val="clear" w:color="auto" w:fill="auto"/>
            <w:vAlign w:val="center"/>
          </w:tcPr>
          <w:p w14:paraId="345EDBA2" w14:textId="77777777" w:rsidR="00702F63" w:rsidRPr="00A123E3" w:rsidRDefault="00702F63" w:rsidP="0078496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Invalid Keys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61C9DA2" w14:textId="77777777" w:rsidR="00702F63" w:rsidRDefault="00702F63" w:rsidP="007849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E516D">
              <w:rPr>
                <w:rFonts w:ascii="Tahoma" w:hAnsi="Tahoma" w:cs="Tahoma"/>
                <w:sz w:val="16"/>
                <w:szCs w:val="16"/>
                <w:highlight w:val="yellow"/>
              </w:rPr>
              <w:t>0x35</w:t>
            </w:r>
          </w:p>
        </w:tc>
      </w:tr>
    </w:tbl>
    <w:p w14:paraId="3D6C13B7" w14:textId="77777777" w:rsidR="00702F63" w:rsidRDefault="00702F63" w:rsidP="00702F63"/>
    <w:p w14:paraId="763D17BD" w14:textId="77777777" w:rsidR="00702F63" w:rsidRDefault="00702F63" w:rsidP="00702F63">
      <w:pPr>
        <w:ind w:firstLine="720"/>
        <w:rPr>
          <w:highlight w:val="yellow"/>
        </w:rPr>
      </w:pPr>
    </w:p>
    <w:p w14:paraId="20C4A52C" w14:textId="77777777" w:rsidR="00702F63" w:rsidRDefault="00702F63" w:rsidP="00702F63">
      <w:pPr>
        <w:ind w:firstLine="720"/>
        <w:rPr>
          <w:highlight w:val="yellow"/>
        </w:rPr>
      </w:pPr>
    </w:p>
    <w:p w14:paraId="33015809" w14:textId="77777777" w:rsidR="00702F63" w:rsidRDefault="00702F63" w:rsidP="00702F63">
      <w:pPr>
        <w:ind w:firstLine="720"/>
        <w:rPr>
          <w:highlight w:val="yellow"/>
        </w:rPr>
      </w:pPr>
      <w:r w:rsidRPr="00C02A76">
        <w:rPr>
          <w:highlight w:val="yellow"/>
        </w:rPr>
        <w:t>The SEED and KEY Algorithm:</w:t>
      </w:r>
    </w:p>
    <w:p w14:paraId="559B1CF2" w14:textId="77777777" w:rsidR="00702F63" w:rsidRPr="00C02A76" w:rsidRDefault="00702F63" w:rsidP="00702F63">
      <w:pPr>
        <w:ind w:firstLine="720"/>
        <w:rPr>
          <w:highlight w:val="yellow"/>
        </w:rPr>
      </w:pPr>
    </w:p>
    <w:p w14:paraId="3AB25B49" w14:textId="77777777" w:rsidR="00702F63" w:rsidRPr="001E516D" w:rsidRDefault="00702F63" w:rsidP="00702F63">
      <w:pPr>
        <w:ind w:left="720" w:firstLine="720"/>
      </w:pPr>
      <w:r w:rsidRPr="001E516D">
        <w:lastRenderedPageBreak/>
        <w:t xml:space="preserve">KEY-0 = SEED-0 </w:t>
      </w:r>
      <w:r w:rsidRPr="001E516D">
        <w:rPr>
          <w:highlight w:val="yellow"/>
        </w:rPr>
        <w:t>XOR</w:t>
      </w:r>
      <w:r w:rsidRPr="001E516D">
        <w:t xml:space="preserve"> SEED-1</w:t>
      </w:r>
    </w:p>
    <w:p w14:paraId="6764E485" w14:textId="77777777" w:rsidR="00702F63" w:rsidRPr="001E516D" w:rsidRDefault="00702F63" w:rsidP="00702F63">
      <w:pPr>
        <w:ind w:left="720" w:firstLine="720"/>
      </w:pPr>
      <w:r w:rsidRPr="001E516D">
        <w:t>KEY-1 = SEED-1    +    SEED-2</w:t>
      </w:r>
    </w:p>
    <w:p w14:paraId="249FBCD3" w14:textId="77777777" w:rsidR="00702F63" w:rsidRPr="001E516D" w:rsidRDefault="00702F63" w:rsidP="00702F63">
      <w:pPr>
        <w:ind w:left="720" w:firstLine="720"/>
      </w:pPr>
      <w:r w:rsidRPr="001E516D">
        <w:t xml:space="preserve">KEY-2 = SEED-2 </w:t>
      </w:r>
      <w:r w:rsidRPr="001E516D">
        <w:rPr>
          <w:highlight w:val="yellow"/>
        </w:rPr>
        <w:t>XOR</w:t>
      </w:r>
      <w:r w:rsidRPr="001E516D">
        <w:t xml:space="preserve"> SEED-3</w:t>
      </w:r>
    </w:p>
    <w:p w14:paraId="1F1BC3D2" w14:textId="77777777" w:rsidR="00702F63" w:rsidRPr="008E52AE" w:rsidRDefault="00702F63" w:rsidP="00702F63">
      <w:pPr>
        <w:ind w:left="720" w:firstLine="720"/>
      </w:pPr>
      <w:r w:rsidRPr="001E516D">
        <w:t>KEY-3 = SEED-3    +    SEED-0</w:t>
      </w:r>
    </w:p>
    <w:p w14:paraId="0734089D" w14:textId="77777777" w:rsidR="00702F63" w:rsidRPr="007A0F71" w:rsidRDefault="00702F63" w:rsidP="00702F63">
      <w:pPr>
        <w:ind w:firstLine="720"/>
      </w:pPr>
    </w:p>
    <w:p w14:paraId="723B20C9" w14:textId="77777777" w:rsidR="00702F63" w:rsidRDefault="00702F63" w:rsidP="00702F63">
      <w:pPr>
        <w:ind w:firstLine="720"/>
      </w:pPr>
    </w:p>
    <w:p w14:paraId="680CB1C3" w14:textId="5D31410D" w:rsidR="00BA4E2D" w:rsidRDefault="00BA4E2D" w:rsidP="003E1A6C">
      <w:pPr>
        <w:pStyle w:val="Heading2"/>
      </w:pPr>
      <w:r>
        <w:t xml:space="preserve">Practice </w:t>
      </w:r>
      <w:r w:rsidR="00702F63">
        <w:t>3</w:t>
      </w:r>
      <w:r>
        <w:t xml:space="preserve"> specification</w:t>
      </w:r>
      <w:r w:rsidR="00114303">
        <w:t xml:space="preserve"> (SID: 0x2E)</w:t>
      </w:r>
    </w:p>
    <w:p w14:paraId="27F3D179" w14:textId="521BA545" w:rsidR="00BA4E2D" w:rsidRPr="00BA4E2D" w:rsidRDefault="00BA4E2D" w:rsidP="00AB06DB">
      <w:pPr>
        <w:ind w:firstLine="720"/>
      </w:pPr>
      <w:r>
        <w:t xml:space="preserve">In this </w:t>
      </w:r>
      <w:r w:rsidRPr="00AB06DB">
        <w:rPr>
          <w:sz w:val="20"/>
          <w:szCs w:val="20"/>
        </w:rPr>
        <w:t>practice, student will implement $2E- WriteDataByIdentifier service to write a mount of data into E</w:t>
      </w:r>
      <w:r w:rsidRPr="00BA4E2D">
        <w:t>CU</w:t>
      </w:r>
      <w:r w:rsidR="00AB06DB">
        <w:t xml:space="preserve"> and get the outcome as requirement</w:t>
      </w:r>
    </w:p>
    <w:p w14:paraId="35460DE3" w14:textId="77777777" w:rsidR="00F20434" w:rsidRDefault="00AB06DB" w:rsidP="00F20434">
      <w:pPr>
        <w:ind w:firstLine="720"/>
        <w:rPr>
          <w:sz w:val="20"/>
          <w:szCs w:val="20"/>
        </w:rPr>
      </w:pPr>
      <w:r w:rsidRPr="007E4E47">
        <w:rPr>
          <w:sz w:val="20"/>
          <w:szCs w:val="20"/>
          <w:u w:val="single"/>
        </w:rPr>
        <w:t>Security access required</w:t>
      </w:r>
      <w:r w:rsidRPr="007E4E47">
        <w:rPr>
          <w:sz w:val="20"/>
          <w:szCs w:val="20"/>
        </w:rPr>
        <w:t xml:space="preserve">: </w:t>
      </w:r>
      <w:r w:rsidR="00F20434" w:rsidRPr="00557820">
        <w:rPr>
          <w:sz w:val="20"/>
          <w:szCs w:val="20"/>
          <w:highlight w:val="yellow"/>
        </w:rPr>
        <w:t>YES (Security level 1 -&gt; Service$27 Sub Function 01/02).</w:t>
      </w:r>
    </w:p>
    <w:p w14:paraId="1DA3084B" w14:textId="4E5B1E5B" w:rsidR="00AB06DB" w:rsidRPr="007E4E47" w:rsidRDefault="00F20434" w:rsidP="00F20434">
      <w:pPr>
        <w:ind w:firstLine="720"/>
        <w:rPr>
          <w:sz w:val="20"/>
          <w:szCs w:val="20"/>
        </w:rPr>
      </w:pPr>
      <w:r w:rsidRPr="00381EDC">
        <w:rPr>
          <w:sz w:val="20"/>
          <w:szCs w:val="20"/>
          <w:highlight w:val="yellow"/>
        </w:rPr>
        <w:t xml:space="preserve">The service is allowed </w:t>
      </w:r>
      <w:r w:rsidR="00702F63">
        <w:rPr>
          <w:sz w:val="20"/>
          <w:szCs w:val="20"/>
          <w:highlight w:val="yellow"/>
        </w:rPr>
        <w:t>o</w:t>
      </w:r>
      <w:r w:rsidRPr="00381EDC">
        <w:rPr>
          <w:sz w:val="20"/>
          <w:szCs w:val="20"/>
          <w:highlight w:val="yellow"/>
        </w:rPr>
        <w:t xml:space="preserve">nly in case </w:t>
      </w:r>
      <w:r w:rsidR="00702F63" w:rsidRPr="00557820">
        <w:rPr>
          <w:sz w:val="20"/>
          <w:szCs w:val="20"/>
          <w:highlight w:val="yellow"/>
        </w:rPr>
        <w:t xml:space="preserve">Security level </w:t>
      </w:r>
      <w:r w:rsidR="00702F63">
        <w:rPr>
          <w:sz w:val="20"/>
          <w:szCs w:val="20"/>
          <w:highlight w:val="yellow"/>
        </w:rPr>
        <w:t>1</w:t>
      </w:r>
      <w:r w:rsidRPr="00381EDC">
        <w:rPr>
          <w:sz w:val="20"/>
          <w:szCs w:val="20"/>
          <w:highlight w:val="yellow"/>
        </w:rPr>
        <w:t xml:space="preserve"> is unlocked (LED0 is ON – pinPB0)</w:t>
      </w:r>
      <w:r>
        <w:rPr>
          <w:sz w:val="20"/>
          <w:szCs w:val="20"/>
        </w:rPr>
        <w:t>.</w:t>
      </w:r>
    </w:p>
    <w:p w14:paraId="3F2FB14B" w14:textId="4639A8FE" w:rsidR="00557820" w:rsidRPr="007E4E47" w:rsidRDefault="00AB06DB" w:rsidP="00F20434">
      <w:pPr>
        <w:ind w:firstLine="720"/>
        <w:rPr>
          <w:sz w:val="20"/>
          <w:szCs w:val="20"/>
        </w:rPr>
      </w:pPr>
      <w:r w:rsidRPr="007E4E47">
        <w:rPr>
          <w:sz w:val="20"/>
          <w:szCs w:val="20"/>
          <w:u w:val="single"/>
        </w:rPr>
        <w:t>Diagnostic session required</w:t>
      </w:r>
      <w:r w:rsidRPr="007E4E47">
        <w:rPr>
          <w:sz w:val="20"/>
          <w:szCs w:val="20"/>
        </w:rPr>
        <w:t>:</w:t>
      </w:r>
      <w:r w:rsidR="00F20434">
        <w:rPr>
          <w:sz w:val="20"/>
          <w:szCs w:val="20"/>
        </w:rPr>
        <w:t xml:space="preserve"> NO</w:t>
      </w:r>
    </w:p>
    <w:p w14:paraId="1C5B0C40" w14:textId="77777777" w:rsidR="00AB06DB" w:rsidRDefault="00AB06DB" w:rsidP="00AB06DB">
      <w:pPr>
        <w:ind w:firstLine="720"/>
      </w:pPr>
      <w:r w:rsidRPr="007E4E47">
        <w:rPr>
          <w:sz w:val="20"/>
          <w:szCs w:val="20"/>
        </w:rPr>
        <w:t>Request format table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AB06DB" w:rsidRPr="00D02FBE" w14:paraId="1F6210C6" w14:textId="77777777" w:rsidTr="009B69D1">
        <w:trPr>
          <w:trHeight w:val="539"/>
        </w:trPr>
        <w:tc>
          <w:tcPr>
            <w:tcW w:w="808" w:type="dxa"/>
            <w:shd w:val="clear" w:color="auto" w:fill="CCFFFF"/>
            <w:vAlign w:val="center"/>
          </w:tcPr>
          <w:p w14:paraId="6BF1ADFE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31ACD2B3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4E1BE662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AB06DB" w:rsidRPr="00D02FBE" w14:paraId="278D091D" w14:textId="77777777" w:rsidTr="00AE7784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2A473C" w14:textId="77777777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FB9154" w14:textId="2FA7B4BF" w:rsidR="00AB06DB" w:rsidRPr="00D02FBE" w:rsidRDefault="00532377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Write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DataByLocalIdentifier </w:t>
            </w:r>
            <w:r w:rsidR="00AB06DB" w:rsidRPr="00D02FBE">
              <w:rPr>
                <w:rFonts w:ascii="Tahoma" w:hAnsi="Tahoma" w:cs="Tahoma"/>
                <w:sz w:val="16"/>
                <w:szCs w:val="16"/>
              </w:rPr>
              <w:t>Request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0316C4" w14:textId="7019ECCA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0x2</w:t>
            </w:r>
            <w:r w:rsidR="00381EDC">
              <w:rPr>
                <w:rFonts w:ascii="Tahoma" w:hAnsi="Tahoma" w:cs="Tahoma"/>
                <w:sz w:val="16"/>
                <w:szCs w:val="16"/>
              </w:rPr>
              <w:t>E</w:t>
            </w:r>
          </w:p>
        </w:tc>
      </w:tr>
      <w:tr w:rsidR="00AB06DB" w:rsidRPr="00D02FBE" w14:paraId="4B7FF67C" w14:textId="77777777" w:rsidTr="00AE7784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68A361F1" w14:textId="77777777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5EF15488" w14:textId="77777777" w:rsidR="00AB06DB" w:rsidRPr="00D02FBE" w:rsidRDefault="00AB06DB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High Byte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B44DA84" w14:textId="77777777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AB06DB" w:rsidRPr="00D02FBE" w14:paraId="1C4508AE" w14:textId="77777777" w:rsidTr="001E51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071FC8B2" w14:textId="77777777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6962F960" w14:textId="77777777" w:rsidR="00AB06DB" w:rsidRPr="00D02FBE" w:rsidRDefault="00AB06DB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Record</w:t>
            </w:r>
            <w:r>
              <w:rPr>
                <w:rFonts w:ascii="Tahoma" w:hAnsi="Tahoma" w:cs="Tahoma"/>
                <w:sz w:val="16"/>
                <w:szCs w:val="16"/>
              </w:rPr>
              <w:t>Data</w:t>
            </w:r>
            <w:r w:rsidRPr="00D02FBE">
              <w:rPr>
                <w:rFonts w:ascii="Tahoma" w:hAnsi="Tahoma" w:cs="Tahoma"/>
                <w:sz w:val="16"/>
                <w:szCs w:val="16"/>
              </w:rPr>
              <w:t>Identifier</w:t>
            </w:r>
            <w:r>
              <w:rPr>
                <w:rFonts w:ascii="Tahoma" w:hAnsi="Tahoma" w:cs="Tahoma"/>
                <w:sz w:val="16"/>
                <w:szCs w:val="16"/>
              </w:rPr>
              <w:t xml:space="preserve"> Low Byte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505D83B" w14:textId="0352FD9F" w:rsidR="001E516D" w:rsidRPr="001E516D" w:rsidRDefault="00AB06DB" w:rsidP="001E51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0x00 - 0xFF</w:t>
            </w:r>
          </w:p>
        </w:tc>
      </w:tr>
      <w:tr w:rsidR="001E516D" w:rsidRPr="00D02FBE" w14:paraId="1EFAACF2" w14:textId="77777777" w:rsidTr="001E516D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2C80592F" w14:textId="11C98560" w:rsidR="001E516D" w:rsidRPr="00427693" w:rsidRDefault="001E516D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highlight w:val="yellow"/>
                <w:lang w:eastAsia="ja-JP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  <w:lang w:eastAsia="ja-JP"/>
              </w:rPr>
              <w:t>4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52EA1978" w14:textId="3A10BF7A" w:rsidR="001E516D" w:rsidRPr="00427693" w:rsidRDefault="001E516D" w:rsidP="00AE7784">
            <w:pPr>
              <w:pStyle w:val="text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</w:rPr>
              <w:t>New CAN ID for tester (byte 1)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9DFEFAD" w14:textId="2940C896" w:rsidR="001E516D" w:rsidRPr="00427693" w:rsidRDefault="001E516D" w:rsidP="001E51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</w:rPr>
              <w:t>0x00 - 0xFF</w:t>
            </w:r>
          </w:p>
        </w:tc>
      </w:tr>
      <w:tr w:rsidR="001E516D" w:rsidRPr="00D02FBE" w14:paraId="233596DC" w14:textId="77777777" w:rsidTr="00AE7784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6E1FCA" w14:textId="59E94A24" w:rsidR="001E516D" w:rsidRPr="00427693" w:rsidRDefault="001E516D" w:rsidP="001E51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highlight w:val="yellow"/>
                <w:lang w:eastAsia="ja-JP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  <w:lang w:eastAsia="ja-JP"/>
              </w:rPr>
              <w:t>5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C63D10" w14:textId="2E19CC79" w:rsidR="001E516D" w:rsidRPr="00427693" w:rsidRDefault="001E516D" w:rsidP="001E516D">
            <w:pPr>
              <w:pStyle w:val="text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</w:rPr>
              <w:t>New CAN ID for tester (byte 2)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213686" w14:textId="7E04FBE0" w:rsidR="001E516D" w:rsidRPr="00427693" w:rsidRDefault="001E516D" w:rsidP="001E516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highlight w:val="yellow"/>
              </w:rPr>
            </w:pPr>
            <w:r w:rsidRPr="00427693">
              <w:rPr>
                <w:rFonts w:ascii="Tahoma" w:hAnsi="Tahoma" w:cs="Tahoma"/>
                <w:sz w:val="16"/>
                <w:szCs w:val="16"/>
                <w:highlight w:val="yellow"/>
              </w:rPr>
              <w:t>0x00 - 0xFF</w:t>
            </w:r>
          </w:p>
        </w:tc>
      </w:tr>
    </w:tbl>
    <w:p w14:paraId="5F2EB465" w14:textId="77777777" w:rsidR="00AB06DB" w:rsidRDefault="00AB06DB" w:rsidP="00AB57AD">
      <w:pPr>
        <w:ind w:firstLine="720"/>
      </w:pPr>
      <w:r>
        <w:t>RecordDataIdentifier table</w:t>
      </w:r>
    </w:p>
    <w:tbl>
      <w:tblPr>
        <w:tblW w:w="724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5"/>
        <w:gridCol w:w="1440"/>
      </w:tblGrid>
      <w:tr w:rsidR="00AB06DB" w:rsidRPr="00D02FBE" w14:paraId="2182E283" w14:textId="77777777" w:rsidTr="00381EDC">
        <w:trPr>
          <w:trHeight w:val="284"/>
        </w:trPr>
        <w:tc>
          <w:tcPr>
            <w:tcW w:w="5805" w:type="dxa"/>
            <w:shd w:val="clear" w:color="auto" w:fill="CCFFFF"/>
            <w:vAlign w:val="center"/>
          </w:tcPr>
          <w:p w14:paraId="1DCB71C4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40" w:type="dxa"/>
            <w:shd w:val="clear" w:color="auto" w:fill="CCFFFF"/>
            <w:vAlign w:val="center"/>
          </w:tcPr>
          <w:p w14:paraId="20D83556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840A8D" w:rsidRPr="00D02FBE" w14:paraId="7DD84F64" w14:textId="77777777" w:rsidTr="00381EDC">
        <w:trPr>
          <w:trHeight w:val="284"/>
        </w:trPr>
        <w:tc>
          <w:tcPr>
            <w:tcW w:w="58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386CE5" w14:textId="3A3AFE71" w:rsidR="00840A8D" w:rsidRPr="00D02FBE" w:rsidRDefault="00840A8D" w:rsidP="00840A8D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Write CANID Value From Tester. New value will be applied after Ignition cycle (IG OFF -&gt; ON). This Ignition is User Button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B65499" w14:textId="77777777" w:rsidR="00840A8D" w:rsidRPr="00D02FBE" w:rsidRDefault="00840A8D" w:rsidP="00840A8D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0x0123</w:t>
            </w:r>
          </w:p>
        </w:tc>
      </w:tr>
    </w:tbl>
    <w:p w14:paraId="1C3E5396" w14:textId="326B0486" w:rsidR="00AB06DB" w:rsidRDefault="00D424CF" w:rsidP="004B29C4">
      <w:pPr>
        <w:ind w:firstLine="720"/>
      </w:pPr>
      <w:r>
        <w:t xml:space="preserve">Positive </w:t>
      </w:r>
      <w:r w:rsidR="00AB06DB">
        <w:t>Response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AB06DB" w:rsidRPr="00D02FBE" w14:paraId="64026476" w14:textId="77777777" w:rsidTr="00AE7784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1E195AE4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4DC0958C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703608F4" w14:textId="77777777" w:rsidR="00AB06DB" w:rsidRPr="00D02FBE" w:rsidRDefault="00AB06DB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AB06DB" w:rsidRPr="00D02FBE" w14:paraId="045F5AE2" w14:textId="77777777" w:rsidTr="00AE7784">
        <w:trPr>
          <w:trHeight w:val="284"/>
        </w:trPr>
        <w:tc>
          <w:tcPr>
            <w:tcW w:w="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D4EB64" w14:textId="77777777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574413" w14:textId="4828B434" w:rsidR="00AB06DB" w:rsidRPr="00D02FBE" w:rsidRDefault="00532377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Write</w:t>
            </w:r>
            <w:r w:rsidR="00AB06DB" w:rsidRPr="00D02FBE">
              <w:rPr>
                <w:rFonts w:ascii="Tahoma" w:hAnsi="Tahoma" w:cs="Tahoma"/>
                <w:sz w:val="16"/>
                <w:szCs w:val="16"/>
              </w:rPr>
              <w:t xml:space="preserve">DataByLocalIdentifier </w:t>
            </w:r>
            <w:r w:rsidR="00AB06DB">
              <w:rPr>
                <w:rFonts w:ascii="Tahoma" w:hAnsi="Tahoma" w:cs="Tahoma"/>
                <w:sz w:val="16"/>
                <w:szCs w:val="16"/>
              </w:rPr>
              <w:t>Response</w:t>
            </w:r>
            <w:r w:rsidR="00AB06DB"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DB8A8E" w14:textId="6272F97B" w:rsidR="00AB06DB" w:rsidRPr="00D02FBE" w:rsidRDefault="00AB06DB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="00970A67">
              <w:rPr>
                <w:rFonts w:ascii="Tahoma" w:hAnsi="Tahoma" w:cs="Tahoma"/>
                <w:sz w:val="16"/>
                <w:szCs w:val="16"/>
              </w:rPr>
              <w:t>E</w:t>
            </w:r>
          </w:p>
        </w:tc>
      </w:tr>
    </w:tbl>
    <w:p w14:paraId="4F92DDBF" w14:textId="0A02616B" w:rsidR="00D424CF" w:rsidRDefault="00D424CF" w:rsidP="00D424CF">
      <w:pPr>
        <w:ind w:firstLine="720"/>
      </w:pPr>
      <w:r>
        <w:t>Negative Response format</w:t>
      </w:r>
    </w:p>
    <w:tbl>
      <w:tblPr>
        <w:tblW w:w="7208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5000"/>
        <w:gridCol w:w="1400"/>
      </w:tblGrid>
      <w:tr w:rsidR="00D424CF" w:rsidRPr="00D02FBE" w14:paraId="3D070F5C" w14:textId="77777777" w:rsidTr="00AE7784">
        <w:trPr>
          <w:trHeight w:val="284"/>
        </w:trPr>
        <w:tc>
          <w:tcPr>
            <w:tcW w:w="808" w:type="dxa"/>
            <w:shd w:val="clear" w:color="auto" w:fill="CCFFFF"/>
            <w:vAlign w:val="center"/>
          </w:tcPr>
          <w:p w14:paraId="0503C01D" w14:textId="77777777" w:rsidR="00D424CF" w:rsidRPr="00D02FBE" w:rsidRDefault="00D424CF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Byte</w:t>
            </w:r>
          </w:p>
        </w:tc>
        <w:tc>
          <w:tcPr>
            <w:tcW w:w="5000" w:type="dxa"/>
            <w:shd w:val="clear" w:color="auto" w:fill="CCFFFF"/>
            <w:vAlign w:val="center"/>
          </w:tcPr>
          <w:p w14:paraId="7BEDD79F" w14:textId="77777777" w:rsidR="00D424CF" w:rsidRPr="00D02FBE" w:rsidRDefault="00D424CF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6E75ECB7" w14:textId="77777777" w:rsidR="00D424CF" w:rsidRPr="00D02FBE" w:rsidRDefault="00D424CF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D424CF" w:rsidRPr="00D02FBE" w14:paraId="6CDAE40C" w14:textId="77777777" w:rsidTr="00D424CF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52E4FF08" w14:textId="77777777" w:rsidR="00D424CF" w:rsidRPr="00D02FBE" w:rsidRDefault="00D424CF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 w:rsidRPr="00D02FBE">
              <w:rPr>
                <w:rFonts w:ascii="Tahoma" w:hAnsi="Tahoma" w:cs="Tahoma"/>
                <w:sz w:val="16"/>
                <w:szCs w:val="16"/>
                <w:lang w:eastAsia="ja-JP"/>
              </w:rPr>
              <w:t>1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3618C21B" w14:textId="57BD41E5" w:rsidR="00D424CF" w:rsidRPr="00D02FBE" w:rsidRDefault="00D424CF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Write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DataByLocalIdentifier </w:t>
            </w:r>
            <w:r w:rsidR="00A22105">
              <w:rPr>
                <w:rFonts w:ascii="Tahoma" w:hAnsi="Tahoma" w:cs="Tahoma"/>
                <w:sz w:val="16"/>
                <w:szCs w:val="16"/>
              </w:rPr>
              <w:t xml:space="preserve">Negative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EDB445F" w14:textId="4E7EDF84" w:rsidR="00D424CF" w:rsidRPr="00D02FBE" w:rsidRDefault="00D424CF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0x</w:t>
            </w:r>
            <w:r>
              <w:rPr>
                <w:rFonts w:ascii="Tahoma" w:hAnsi="Tahoma" w:cs="Tahoma"/>
                <w:sz w:val="16"/>
                <w:szCs w:val="16"/>
              </w:rPr>
              <w:t>7F</w:t>
            </w:r>
          </w:p>
        </w:tc>
      </w:tr>
      <w:tr w:rsidR="00D424CF" w:rsidRPr="00D02FBE" w14:paraId="33E500A1" w14:textId="77777777" w:rsidTr="00D424CF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44FD5209" w14:textId="30D642C7" w:rsidR="00D424CF" w:rsidRPr="00D02FBE" w:rsidRDefault="00E72290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2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4541062D" w14:textId="7C25E62A" w:rsidR="00D424CF" w:rsidRDefault="00D424CF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Write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DataByLocalIdentifier </w:t>
            </w:r>
            <w:r>
              <w:rPr>
                <w:rFonts w:ascii="Tahoma" w:hAnsi="Tahoma" w:cs="Tahoma"/>
                <w:sz w:val="16"/>
                <w:szCs w:val="16"/>
              </w:rPr>
              <w:t>Response</w:t>
            </w:r>
            <w:r w:rsidRPr="00D02FBE">
              <w:rPr>
                <w:rFonts w:ascii="Tahoma" w:hAnsi="Tahoma" w:cs="Tahoma"/>
                <w:sz w:val="16"/>
                <w:szCs w:val="16"/>
              </w:rPr>
              <w:t xml:space="preserve"> SID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A96BD31" w14:textId="07CE34BF" w:rsidR="00D424CF" w:rsidRPr="00D02FBE" w:rsidRDefault="00D424CF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</w:t>
            </w:r>
            <w:r w:rsidR="00ED2769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E</w:t>
            </w:r>
          </w:p>
        </w:tc>
      </w:tr>
      <w:tr w:rsidR="00D424CF" w:rsidRPr="00D02FBE" w14:paraId="5381F8B0" w14:textId="77777777" w:rsidTr="00D424CF">
        <w:trPr>
          <w:trHeight w:val="284"/>
        </w:trPr>
        <w:tc>
          <w:tcPr>
            <w:tcW w:w="808" w:type="dxa"/>
            <w:shd w:val="clear" w:color="auto" w:fill="auto"/>
            <w:vAlign w:val="center"/>
          </w:tcPr>
          <w:p w14:paraId="4871C110" w14:textId="26CC9AE5" w:rsidR="00D424CF" w:rsidRPr="00D02FBE" w:rsidRDefault="00E72290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  <w:lang w:eastAsia="ja-JP"/>
              </w:rPr>
            </w:pPr>
            <w:r>
              <w:rPr>
                <w:rFonts w:ascii="Tahoma" w:hAnsi="Tahoma" w:cs="Tahoma"/>
                <w:sz w:val="16"/>
                <w:szCs w:val="16"/>
                <w:lang w:eastAsia="ja-JP"/>
              </w:rPr>
              <w:t>3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4F086BF0" w14:textId="27A88D02" w:rsidR="00D424CF" w:rsidRDefault="00D424CF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Negative Response Code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121A9F6" w14:textId="086FCB6F" w:rsidR="00D424CF" w:rsidRPr="00D02FBE" w:rsidRDefault="00D424CF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0x00-0xFF</w:t>
            </w:r>
          </w:p>
        </w:tc>
      </w:tr>
    </w:tbl>
    <w:p w14:paraId="5732B692" w14:textId="77777777" w:rsidR="00D424CF" w:rsidRDefault="00D424CF" w:rsidP="00AB06DB"/>
    <w:p w14:paraId="22C43529" w14:textId="464D49B6" w:rsidR="004A6E97" w:rsidRDefault="00AB06DB" w:rsidP="007019D9">
      <w:pPr>
        <w:ind w:firstLine="720"/>
      </w:pPr>
      <w:r>
        <w:t>Negative response table</w:t>
      </w:r>
    </w:p>
    <w:tbl>
      <w:tblPr>
        <w:tblW w:w="6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1400"/>
      </w:tblGrid>
      <w:tr w:rsidR="004A6E97" w:rsidRPr="00D02FBE" w14:paraId="79A122B7" w14:textId="77777777" w:rsidTr="00AE7784">
        <w:trPr>
          <w:trHeight w:val="284"/>
        </w:trPr>
        <w:tc>
          <w:tcPr>
            <w:tcW w:w="5000" w:type="dxa"/>
            <w:shd w:val="clear" w:color="auto" w:fill="CCFFFF"/>
            <w:vAlign w:val="center"/>
          </w:tcPr>
          <w:p w14:paraId="0BE2F558" w14:textId="77777777" w:rsidR="004A6E97" w:rsidRPr="00D02FBE" w:rsidRDefault="004A6E97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Parameter name</w:t>
            </w:r>
          </w:p>
        </w:tc>
        <w:tc>
          <w:tcPr>
            <w:tcW w:w="1400" w:type="dxa"/>
            <w:shd w:val="clear" w:color="auto" w:fill="CCFFFF"/>
            <w:vAlign w:val="center"/>
          </w:tcPr>
          <w:p w14:paraId="1CEAE007" w14:textId="77777777" w:rsidR="004A6E97" w:rsidRPr="00D02FBE" w:rsidRDefault="004A6E97" w:rsidP="00AE7784">
            <w:pPr>
              <w:pStyle w:val="head"/>
              <w:rPr>
                <w:rFonts w:ascii="Tahoma" w:hAnsi="Tahoma" w:cs="Tahoma"/>
                <w:sz w:val="16"/>
                <w:szCs w:val="16"/>
              </w:rPr>
            </w:pPr>
            <w:r w:rsidRPr="00D02FBE">
              <w:rPr>
                <w:rFonts w:ascii="Tahoma" w:hAnsi="Tahoma" w:cs="Tahoma"/>
                <w:sz w:val="16"/>
                <w:szCs w:val="16"/>
              </w:rPr>
              <w:t>Hex value</w:t>
            </w:r>
          </w:p>
        </w:tc>
      </w:tr>
      <w:tr w:rsidR="004A6E97" w:rsidRPr="00D02FBE" w14:paraId="070C92D9" w14:textId="77777777" w:rsidTr="00AE7784">
        <w:trPr>
          <w:trHeight w:val="284"/>
        </w:trPr>
        <w:tc>
          <w:tcPr>
            <w:tcW w:w="5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9C4603" w14:textId="77FE1A89" w:rsidR="004A6E97" w:rsidRPr="00702F63" w:rsidRDefault="004A6E97" w:rsidP="00702F63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Invalid minimum request length (min is </w:t>
            </w:r>
            <w:r w:rsidR="00427693">
              <w:rPr>
                <w:rFonts w:ascii="Tahoma" w:hAnsi="Tahoma" w:cs="Tahoma"/>
                <w:sz w:val="16"/>
                <w:szCs w:val="16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 xml:space="preserve"> bytes).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36CABD" w14:textId="77777777" w:rsidR="004A6E97" w:rsidRPr="00D02FBE" w:rsidRDefault="004A6E97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0x13</w:t>
            </w:r>
          </w:p>
        </w:tc>
      </w:tr>
      <w:tr w:rsidR="004A6E97" w:rsidRPr="00D02FBE" w14:paraId="7B8A2FDB" w14:textId="77777777" w:rsidTr="00AE7784">
        <w:trPr>
          <w:trHeight w:val="284"/>
        </w:trPr>
        <w:tc>
          <w:tcPr>
            <w:tcW w:w="5000" w:type="dxa"/>
            <w:shd w:val="clear" w:color="auto" w:fill="auto"/>
            <w:vAlign w:val="center"/>
          </w:tcPr>
          <w:p w14:paraId="086A4EAD" w14:textId="77777777" w:rsidR="004A6E97" w:rsidRPr="00D02FBE" w:rsidRDefault="004A6E97" w:rsidP="00AE7784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DID not support.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158ED08" w14:textId="77777777" w:rsidR="004A6E97" w:rsidRPr="00D02FBE" w:rsidRDefault="004A6E97" w:rsidP="00AE7784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0x31</w:t>
            </w:r>
          </w:p>
        </w:tc>
      </w:tr>
      <w:tr w:rsidR="004A6E97" w:rsidRPr="00D02FBE" w14:paraId="57982F6E" w14:textId="77777777" w:rsidTr="00B41409">
        <w:trPr>
          <w:trHeight w:val="284"/>
        </w:trPr>
        <w:tc>
          <w:tcPr>
            <w:tcW w:w="5000" w:type="dxa"/>
            <w:shd w:val="clear" w:color="auto" w:fill="auto"/>
            <w:vAlign w:val="center"/>
          </w:tcPr>
          <w:p w14:paraId="7F5AF0BF" w14:textId="77777777" w:rsidR="004A6E97" w:rsidRPr="00B41409" w:rsidRDefault="004A6E97" w:rsidP="00B41409">
            <w:pPr>
              <w:pStyle w:val="text"/>
              <w:rPr>
                <w:rFonts w:ascii="Tahoma" w:hAnsi="Tahoma" w:cs="Tahoma"/>
                <w:sz w:val="16"/>
                <w:szCs w:val="16"/>
              </w:rPr>
            </w:pPr>
            <w:r w:rsidRPr="00B41409">
              <w:rPr>
                <w:rFonts w:ascii="Tahoma" w:hAnsi="Tahoma" w:cs="Tahoma"/>
                <w:sz w:val="16"/>
                <w:szCs w:val="16"/>
              </w:rPr>
              <w:t>Security Access denied.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ED2C9E5" w14:textId="77777777" w:rsidR="004A6E97" w:rsidRPr="00B41409" w:rsidRDefault="004A6E97" w:rsidP="00B41409">
            <w:pPr>
              <w:pStyle w:val="text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41409">
              <w:rPr>
                <w:rFonts w:ascii="Tahoma" w:hAnsi="Tahoma" w:cs="Tahoma"/>
                <w:sz w:val="16"/>
                <w:szCs w:val="16"/>
              </w:rPr>
              <w:t>0x33</w:t>
            </w:r>
          </w:p>
        </w:tc>
      </w:tr>
    </w:tbl>
    <w:p w14:paraId="18C682EA" w14:textId="560B199A" w:rsidR="008B6F2D" w:rsidRDefault="008B6F2D" w:rsidP="00AB06DB">
      <w:pPr>
        <w:ind w:firstLine="720"/>
      </w:pPr>
    </w:p>
    <w:p w14:paraId="02E21632" w14:textId="2BAC4D1F" w:rsidR="004A6E97" w:rsidRDefault="004A6E97" w:rsidP="00AB06DB">
      <w:pPr>
        <w:ind w:firstLine="720"/>
      </w:pPr>
    </w:p>
    <w:p w14:paraId="0C175C3B" w14:textId="77777777" w:rsidR="007E7625" w:rsidRDefault="007E7625" w:rsidP="00AB06DB">
      <w:pPr>
        <w:ind w:firstLine="720"/>
      </w:pPr>
    </w:p>
    <w:p w14:paraId="73C6EE6A" w14:textId="31B55EDB" w:rsidR="004A6E97" w:rsidRDefault="004A6E97" w:rsidP="00AB06DB">
      <w:pPr>
        <w:ind w:firstLine="720"/>
      </w:pPr>
    </w:p>
    <w:p w14:paraId="1604C543" w14:textId="77777777" w:rsidR="004A6E97" w:rsidRDefault="004A6E97" w:rsidP="00AB06DB">
      <w:pPr>
        <w:ind w:firstLine="720"/>
      </w:pPr>
    </w:p>
    <w:p w14:paraId="623596D3" w14:textId="09C292B8" w:rsidR="003E1A6C" w:rsidRDefault="003E1A6C" w:rsidP="003E1A6C">
      <w:pPr>
        <w:pStyle w:val="Heading1"/>
      </w:pPr>
      <w:r>
        <w:t>Output and evaluation</w:t>
      </w:r>
    </w:p>
    <w:p w14:paraId="2B5A0199" w14:textId="127E48DA" w:rsidR="00DC081B" w:rsidRDefault="000B3EA3" w:rsidP="003E1A6C">
      <w:pPr>
        <w:pStyle w:val="Heading2"/>
      </w:pPr>
      <w:r w:rsidRPr="000B3EA3">
        <w:t>Expected output</w:t>
      </w:r>
    </w:p>
    <w:p w14:paraId="47CCDAFB" w14:textId="593624BD" w:rsidR="000B3EA3" w:rsidRPr="000B3EA3" w:rsidRDefault="000B3EA3" w:rsidP="000B3EA3">
      <w:pPr>
        <w:pStyle w:val="ListParagraph"/>
        <w:numPr>
          <w:ilvl w:val="0"/>
          <w:numId w:val="6"/>
        </w:numPr>
      </w:pPr>
      <w:r w:rsidRPr="000B3EA3">
        <w:t>Requirement analysis</w:t>
      </w:r>
      <w:r>
        <w:t>: despite how student understand requirement. What tasks need to be done.</w:t>
      </w:r>
      <w:r w:rsidR="002F1B75">
        <w:t xml:space="preserve"> (</w:t>
      </w:r>
      <w:r w:rsidR="002F1B75" w:rsidRPr="008B4AEB">
        <w:rPr>
          <w:highlight w:val="yellow"/>
        </w:rPr>
        <w:t>ignore</w:t>
      </w:r>
      <w:r w:rsidR="002F1B75">
        <w:t>)</w:t>
      </w:r>
    </w:p>
    <w:p w14:paraId="18F9AF05" w14:textId="7C63FAA2" w:rsidR="000B3EA3" w:rsidRPr="008B4AEB" w:rsidRDefault="000B3EA3" w:rsidP="000B3EA3">
      <w:pPr>
        <w:pStyle w:val="ListParagraph"/>
        <w:numPr>
          <w:ilvl w:val="0"/>
          <w:numId w:val="6"/>
        </w:numPr>
        <w:rPr>
          <w:highlight w:val="yellow"/>
        </w:rPr>
      </w:pPr>
      <w:r w:rsidRPr="008B4AEB">
        <w:rPr>
          <w:highlight w:val="yellow"/>
        </w:rPr>
        <w:t>OPL (Open point list) file: all of student’s doubts as well as answers will be documented in this file.</w:t>
      </w:r>
    </w:p>
    <w:p w14:paraId="3DBC1282" w14:textId="1DA092AE" w:rsidR="000B3EA3" w:rsidRPr="000B3EA3" w:rsidRDefault="000B3EA3" w:rsidP="000B3EA3">
      <w:pPr>
        <w:pStyle w:val="ListParagraph"/>
        <w:numPr>
          <w:ilvl w:val="0"/>
          <w:numId w:val="6"/>
        </w:numPr>
      </w:pPr>
      <w:r w:rsidRPr="008B4AEB">
        <w:rPr>
          <w:highlight w:val="green"/>
        </w:rPr>
        <w:t xml:space="preserve">Design document: </w:t>
      </w:r>
      <w:r w:rsidR="0050632C" w:rsidRPr="008B4AEB">
        <w:rPr>
          <w:highlight w:val="green"/>
        </w:rPr>
        <w:t xml:space="preserve">describe </w:t>
      </w:r>
      <w:r w:rsidRPr="008B4AEB">
        <w:rPr>
          <w:highlight w:val="green"/>
        </w:rPr>
        <w:t>how your program</w:t>
      </w:r>
      <w:r w:rsidR="0050632C" w:rsidRPr="008B4AEB">
        <w:rPr>
          <w:highlight w:val="green"/>
        </w:rPr>
        <w:t xml:space="preserve"> is structure</w:t>
      </w:r>
      <w:r w:rsidR="0050632C">
        <w:t>.</w:t>
      </w:r>
    </w:p>
    <w:p w14:paraId="731EC7D6" w14:textId="2E666255" w:rsidR="000B3EA3" w:rsidRPr="008B4AEB" w:rsidRDefault="000B3EA3" w:rsidP="000B3EA3">
      <w:pPr>
        <w:pStyle w:val="ListParagraph"/>
        <w:numPr>
          <w:ilvl w:val="0"/>
          <w:numId w:val="6"/>
        </w:numPr>
        <w:rPr>
          <w:highlight w:val="cyan"/>
        </w:rPr>
      </w:pPr>
      <w:r w:rsidRPr="008B4AEB">
        <w:rPr>
          <w:highlight w:val="cyan"/>
        </w:rPr>
        <w:t>Code: to evaluate clean code</w:t>
      </w:r>
    </w:p>
    <w:p w14:paraId="70131A48" w14:textId="77777777" w:rsidR="00371E55" w:rsidRPr="008B4AEB" w:rsidRDefault="000B3EA3" w:rsidP="000B3EA3">
      <w:pPr>
        <w:pStyle w:val="ListParagraph"/>
        <w:numPr>
          <w:ilvl w:val="0"/>
          <w:numId w:val="6"/>
        </w:numPr>
        <w:rPr>
          <w:highlight w:val="magenta"/>
        </w:rPr>
      </w:pPr>
      <w:r w:rsidRPr="008B4AEB">
        <w:rPr>
          <w:highlight w:val="magenta"/>
        </w:rPr>
        <w:t>Test spec, test result, test log</w:t>
      </w:r>
      <w:r w:rsidR="00371E55" w:rsidRPr="008B4AEB">
        <w:rPr>
          <w:highlight w:val="magenta"/>
        </w:rPr>
        <w:t>: follow the template here</w:t>
      </w:r>
    </w:p>
    <w:p w14:paraId="7EE548EF" w14:textId="0B94B829" w:rsidR="000B3EA3" w:rsidRPr="000B3EA3" w:rsidRDefault="00371E55" w:rsidP="00371E55">
      <w:pPr>
        <w:pStyle w:val="ListParagraph"/>
        <w:ind w:firstLine="720"/>
      </w:pPr>
      <w:r w:rsidRPr="00371E55">
        <w:t xml:space="preserve"> </w:t>
      </w:r>
      <w:bookmarkStart w:id="0" w:name="_MON_1785052216"/>
      <w:bookmarkEnd w:id="0"/>
      <w:r w:rsidR="008E231A">
        <w:object w:dxaOrig="1287" w:dyaOrig="832" w14:anchorId="77F66D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35pt;height:41.6pt" o:ole="">
            <v:imagedata r:id="rId35" o:title=""/>
          </v:shape>
          <o:OLEObject Type="Embed" ProgID="Excel.Sheet.12" ShapeID="_x0000_i1025" DrawAspect="Icon" ObjectID="_1795104968" r:id="rId36"/>
        </w:object>
      </w:r>
    </w:p>
    <w:p w14:paraId="11BD90F0" w14:textId="0A7562E9" w:rsidR="000B3EA3" w:rsidRPr="008B4AEB" w:rsidRDefault="000B3EA3" w:rsidP="000B3EA3">
      <w:pPr>
        <w:pStyle w:val="ListParagraph"/>
        <w:numPr>
          <w:ilvl w:val="0"/>
          <w:numId w:val="6"/>
        </w:numPr>
        <w:rPr>
          <w:highlight w:val="red"/>
        </w:rPr>
      </w:pPr>
      <w:r w:rsidRPr="008B4AEB">
        <w:rPr>
          <w:highlight w:val="red"/>
        </w:rPr>
        <w:t>Presentation document on process and result</w:t>
      </w:r>
      <w:r w:rsidR="00371E55" w:rsidRPr="008B4AEB">
        <w:rPr>
          <w:highlight w:val="red"/>
        </w:rPr>
        <w:t>.</w:t>
      </w:r>
    </w:p>
    <w:p w14:paraId="5460296F" w14:textId="63713949" w:rsidR="003E1A6C" w:rsidRDefault="003E1A6C" w:rsidP="003E1A6C">
      <w:pPr>
        <w:pStyle w:val="Heading2"/>
      </w:pPr>
      <w:r>
        <w:t>E</w:t>
      </w:r>
      <w:r w:rsidRPr="003E1A6C">
        <w:t>valuation</w:t>
      </w:r>
    </w:p>
    <w:p w14:paraId="47188A90" w14:textId="77777777" w:rsidR="003E1A6C" w:rsidRPr="003E1A6C" w:rsidRDefault="003E1A6C" w:rsidP="003E1A6C">
      <w:pPr>
        <w:numPr>
          <w:ilvl w:val="0"/>
          <w:numId w:val="6"/>
        </w:numPr>
        <w:rPr>
          <w:lang w:val="en-US"/>
        </w:rPr>
      </w:pPr>
      <w:r w:rsidRPr="003E1A6C">
        <w:t>Functionality: follow defined test cases.</w:t>
      </w:r>
    </w:p>
    <w:p w14:paraId="13888A03" w14:textId="77777777" w:rsidR="003E1A6C" w:rsidRPr="003E1A6C" w:rsidRDefault="003E1A6C" w:rsidP="003E1A6C">
      <w:pPr>
        <w:numPr>
          <w:ilvl w:val="0"/>
          <w:numId w:val="6"/>
        </w:numPr>
        <w:rPr>
          <w:lang w:val="en-US"/>
        </w:rPr>
      </w:pPr>
      <w:r w:rsidRPr="003E1A6C">
        <w:t>Requirement analysis: how well requirement was analysed.</w:t>
      </w:r>
    </w:p>
    <w:p w14:paraId="6788C69D" w14:textId="77777777" w:rsidR="002A1950" w:rsidRPr="002A1950" w:rsidRDefault="003E1A6C" w:rsidP="00522430">
      <w:pPr>
        <w:numPr>
          <w:ilvl w:val="0"/>
          <w:numId w:val="6"/>
        </w:numPr>
        <w:rPr>
          <w:lang w:val="en-US"/>
        </w:rPr>
      </w:pPr>
      <w:r w:rsidRPr="003E1A6C">
        <w:t>Design: how well design is.</w:t>
      </w:r>
    </w:p>
    <w:p w14:paraId="7C059B75" w14:textId="402BB342" w:rsidR="003E1A6C" w:rsidRPr="003E1A6C" w:rsidRDefault="003E1A6C" w:rsidP="00522430">
      <w:pPr>
        <w:numPr>
          <w:ilvl w:val="0"/>
          <w:numId w:val="6"/>
        </w:numPr>
        <w:rPr>
          <w:lang w:val="en-US"/>
        </w:rPr>
      </w:pPr>
      <w:r w:rsidRPr="003E1A6C">
        <w:t>Clean code</w:t>
      </w:r>
    </w:p>
    <w:p w14:paraId="7E29D3CE" w14:textId="77777777" w:rsidR="003E1A6C" w:rsidRPr="003E1A6C" w:rsidRDefault="003E1A6C" w:rsidP="003E1A6C">
      <w:pPr>
        <w:numPr>
          <w:ilvl w:val="0"/>
          <w:numId w:val="6"/>
        </w:numPr>
        <w:rPr>
          <w:lang w:val="en-US"/>
        </w:rPr>
      </w:pPr>
      <w:r w:rsidRPr="003E1A6C">
        <w:t>Test: how well of test case.</w:t>
      </w:r>
    </w:p>
    <w:p w14:paraId="25AF933A" w14:textId="77777777" w:rsidR="003E1A6C" w:rsidRPr="003E1A6C" w:rsidRDefault="003E1A6C" w:rsidP="003E1A6C">
      <w:pPr>
        <w:numPr>
          <w:ilvl w:val="0"/>
          <w:numId w:val="6"/>
        </w:numPr>
        <w:rPr>
          <w:lang w:val="en-US"/>
        </w:rPr>
      </w:pPr>
      <w:r w:rsidRPr="003E1A6C">
        <w:t>Oscilloscope  (from Osc picture -&gt; decode to contains of CAN frame)</w:t>
      </w:r>
    </w:p>
    <w:p w14:paraId="69BE7095" w14:textId="77777777" w:rsidR="003E1A6C" w:rsidRPr="000B3EA3" w:rsidRDefault="003E1A6C" w:rsidP="003E1A6C"/>
    <w:sectPr w:rsidR="003E1A6C" w:rsidRPr="000B3EA3" w:rsidSect="00976583">
      <w:headerReference w:type="default" r:id="rId37"/>
      <w:footerReference w:type="default" r:id="rId38"/>
      <w:headerReference w:type="first" r:id="rId39"/>
      <w:footerReference w:type="first" r:id="rId40"/>
      <w:type w:val="continuous"/>
      <w:pgSz w:w="11906" w:h="16838" w:code="9"/>
      <w:pgMar w:top="1440" w:right="1440" w:bottom="1440" w:left="1440" w:header="432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35AAB4" w14:textId="77777777" w:rsidR="00DB6E53" w:rsidRDefault="00DB6E53">
      <w:pPr>
        <w:spacing w:line="240" w:lineRule="auto"/>
      </w:pPr>
      <w:r>
        <w:separator/>
      </w:r>
    </w:p>
  </w:endnote>
  <w:endnote w:type="continuationSeparator" w:id="0">
    <w:p w14:paraId="09B450E4" w14:textId="77777777" w:rsidR="00DB6E53" w:rsidRDefault="00DB6E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 Office Sans">
    <w:altName w:val="Times New Roman"/>
    <w:charset w:val="00"/>
    <w:family w:val="auto"/>
    <w:pitch w:val="variable"/>
    <w:sig w:usb0="A00002FF" w:usb1="4000E0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4326E" w14:textId="77777777" w:rsidR="00111435" w:rsidRDefault="0064236D">
    <w:pPr>
      <w:pStyle w:val="Footer"/>
      <w:jc w:val="both"/>
    </w:pPr>
    <w:r>
      <w:rPr>
        <w:noProof/>
      </w:rPr>
      <w:drawing>
        <wp:anchor distT="0" distB="0" distL="114300" distR="114300" simplePos="0" relativeHeight="251739136" behindDoc="0" locked="0" layoutInCell="1" allowOverlap="1" wp14:anchorId="165774B3" wp14:editId="3424B465">
          <wp:simplePos x="0" y="0"/>
          <wp:positionH relativeFrom="page">
            <wp:posOffset>9525</wp:posOffset>
          </wp:positionH>
          <wp:positionV relativeFrom="paragraph">
            <wp:posOffset>-27940</wp:posOffset>
          </wp:positionV>
          <wp:extent cx="7552055" cy="1038225"/>
          <wp:effectExtent l="0" t="0" r="0" b="0"/>
          <wp:wrapNone/>
          <wp:docPr id="62" name="invis_footer_page2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205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0" locked="0" layoutInCell="1" allowOverlap="1" wp14:anchorId="7F295776" wp14:editId="700D42B9">
              <wp:simplePos x="0" y="0"/>
              <wp:positionH relativeFrom="page">
                <wp:posOffset>5902960</wp:posOffset>
              </wp:positionH>
              <wp:positionV relativeFrom="page">
                <wp:posOffset>10036479</wp:posOffset>
              </wp:positionV>
              <wp:extent cx="1656080" cy="254000"/>
              <wp:effectExtent l="0" t="0" r="1270" b="0"/>
              <wp:wrapSquare wrapText="bothSides"/>
              <wp:docPr id="11" name="footer_p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64BA28" w14:textId="77777777" w:rsidR="00111435" w:rsidRDefault="0064236D">
                          <w:pPr>
                            <w:rPr>
                              <w:noProof/>
                              <w:sz w:val="20"/>
                            </w:rPr>
                          </w:pPr>
                          <w:r>
                            <w:rPr>
                              <w:noProof/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instrText>PAGE  \* Arabic  \* MERGEFORMAT</w:instrTex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instrText>NUMPAGES  \* Arabic  \* MERGEFORMAT</w:instrTex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bCs/>
                              <w:noProof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295776" id="_x0000_t202" coordsize="21600,21600" o:spt="202" path="m,l,21600r21600,l21600,xe">
              <v:stroke joinstyle="miter"/>
              <v:path gradientshapeok="t" o:connecttype="rect"/>
            </v:shapetype>
            <v:shape id="footer_page2" o:spid="_x0000_s1030" type="#_x0000_t202" style="position:absolute;left:0;text-align:left;margin-left:464.8pt;margin-top:790.25pt;width:130.4pt;height:20pt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" stroked="f">
              <v:textbox inset="0,0,0,0">
                <w:txbxContent>
                  <w:p w14:paraId="7B64BA28" w14:textId="77777777" w:rsidR="00111435" w:rsidRDefault="0064236D">
                    <w:pPr>
                      <w:rPr>
                        <w:noProof/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Page </w:t>
                    </w:r>
                    <w:r>
                      <w:rPr>
                        <w:bCs/>
                        <w:noProof/>
                        <w:sz w:val="20"/>
                      </w:rPr>
                      <w:fldChar w:fldCharType="begin"/>
                    </w:r>
                    <w:r>
                      <w:rPr>
                        <w:bCs/>
                        <w:noProof/>
                        <w:sz w:val="20"/>
                      </w:rPr>
                      <w:instrText>PAGE  \* Arabic  \* MERGEFORMAT</w:instrText>
                    </w:r>
                    <w:r>
                      <w:rPr>
                        <w:bCs/>
                        <w:noProof/>
                        <w:sz w:val="20"/>
                      </w:rPr>
                      <w:fldChar w:fldCharType="separate"/>
                    </w:r>
                    <w:r>
                      <w:rPr>
                        <w:bCs/>
                        <w:noProof/>
                        <w:sz w:val="20"/>
                      </w:rPr>
                      <w:t>2</w:t>
                    </w:r>
                    <w:r>
                      <w:rPr>
                        <w:bCs/>
                        <w:noProof/>
                        <w:sz w:val="20"/>
                      </w:rPr>
                      <w:fldChar w:fldCharType="end"/>
                    </w:r>
                    <w:r>
                      <w:rPr>
                        <w:noProof/>
                        <w:sz w:val="20"/>
                      </w:rPr>
                      <w:t xml:space="preserve"> of </w:t>
                    </w:r>
                    <w:r>
                      <w:rPr>
                        <w:bCs/>
                        <w:noProof/>
                        <w:sz w:val="20"/>
                      </w:rPr>
                      <w:fldChar w:fldCharType="begin"/>
                    </w:r>
                    <w:r>
                      <w:rPr>
                        <w:bCs/>
                        <w:noProof/>
                        <w:sz w:val="20"/>
                      </w:rPr>
                      <w:instrText>NUMPAGES  \* Arabic  \* MERGEFORMAT</w:instrText>
                    </w:r>
                    <w:r>
                      <w:rPr>
                        <w:bCs/>
                        <w:noProof/>
                        <w:sz w:val="20"/>
                      </w:rPr>
                      <w:fldChar w:fldCharType="separate"/>
                    </w:r>
                    <w:r>
                      <w:rPr>
                        <w:bCs/>
                        <w:noProof/>
                        <w:sz w:val="20"/>
                      </w:rPr>
                      <w:t>2</w:t>
                    </w:r>
                    <w:r>
                      <w:rPr>
                        <w:bCs/>
                        <w:noProof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016000" distB="0" distL="0" distR="1270000" simplePos="0" relativeHeight="251679744" behindDoc="0" locked="0" layoutInCell="1" allowOverlap="0" wp14:anchorId="47C5B2F6" wp14:editId="066F55AC">
              <wp:simplePos x="0" y="0"/>
              <wp:positionH relativeFrom="margin">
                <wp:align>left</wp:align>
              </wp:positionH>
              <wp:positionV relativeFrom="page">
                <wp:posOffset>10052969</wp:posOffset>
              </wp:positionV>
              <wp:extent cx="4832350" cy="406400"/>
              <wp:effectExtent l="0" t="0" r="6350" b="0"/>
              <wp:wrapSquare wrapText="bothSides"/>
              <wp:docPr id="13" name="shape_filename_p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2350" cy="406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0BDAFA" w14:textId="77777777" w:rsidR="00111435" w:rsidRDefault="00111435">
                          <w:pPr>
                            <w:jc w:val="right"/>
                            <w:rPr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C5B2F6" id="shape_filename_page2" o:spid="_x0000_s1031" type="#_x0000_t202" style="position:absolute;left:0;text-align:left;margin-left:0;margin-top:791.55pt;width:380.5pt;height:32pt;z-index:251679744;visibility:visible;mso-wrap-style:square;mso-width-percent:0;mso-height-percent:0;mso-wrap-distance-left:0;mso-wrap-distance-top:80pt;mso-wrap-distance-right:100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" o:allowoverlap="f" stroked="f">
              <v:textbox inset="0,0,0,0">
                <w:txbxContent>
                  <w:p w14:paraId="470BDAFA" w14:textId="77777777" w:rsidR="00111435" w:rsidRDefault="00111435">
                    <w:pPr>
                      <w:jc w:val="right"/>
                      <w:rPr>
                        <w:sz w:val="10"/>
                        <w:szCs w:val="10"/>
                      </w:rPr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5B858E" w14:textId="77777777" w:rsidR="00111435" w:rsidRDefault="0064236D">
    <w:pPr>
      <w:pStyle w:val="Footer"/>
    </w:pPr>
    <w:r>
      <w:rPr>
        <w:noProof/>
      </w:rPr>
      <w:drawing>
        <wp:anchor distT="0" distB="0" distL="114300" distR="114300" simplePos="0" relativeHeight="251735040" behindDoc="0" locked="0" layoutInCell="1" allowOverlap="1" wp14:anchorId="035B6C36" wp14:editId="65531135">
          <wp:simplePos x="0" y="0"/>
          <wp:positionH relativeFrom="page">
            <wp:align>right</wp:align>
          </wp:positionH>
          <wp:positionV relativeFrom="paragraph">
            <wp:posOffset>-78740</wp:posOffset>
          </wp:positionV>
          <wp:extent cx="7542530" cy="752475"/>
          <wp:effectExtent l="0" t="0" r="0" b="0"/>
          <wp:wrapNone/>
          <wp:docPr id="821504071" name="invis_foot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530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165100" distB="0" distL="0" distR="0" simplePos="0" relativeHeight="251713536" behindDoc="0" locked="0" layoutInCell="1" allowOverlap="0" wp14:anchorId="3EC803EF" wp14:editId="1A4BADF6">
              <wp:simplePos x="0" y="0"/>
              <wp:positionH relativeFrom="margin">
                <wp:posOffset>57150</wp:posOffset>
              </wp:positionH>
              <wp:positionV relativeFrom="page">
                <wp:posOffset>10052685</wp:posOffset>
              </wp:positionV>
              <wp:extent cx="4832350" cy="406400"/>
              <wp:effectExtent l="0" t="0" r="6350" b="0"/>
              <wp:wrapSquare wrapText="bothSides"/>
              <wp:docPr id="14" name="shape_filenam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2350" cy="406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BE87CD" w14:textId="77777777" w:rsidR="00111435" w:rsidRDefault="00111435">
                          <w:pPr>
                            <w:jc w:val="right"/>
                            <w:rPr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C803EF" id="_x0000_t202" coordsize="21600,21600" o:spt="202" path="m,l,21600r21600,l21600,xe">
              <v:stroke joinstyle="miter"/>
              <v:path gradientshapeok="t" o:connecttype="rect"/>
            </v:shapetype>
            <v:shape id="shape_filename" o:spid="_x0000_s1035" type="#_x0000_t202" style="position:absolute;margin-left:4.5pt;margin-top:791.55pt;width:380.5pt;height:32pt;z-index:251713536;visibility:visible;mso-wrap-style:square;mso-width-percent:0;mso-height-percent:0;mso-wrap-distance-left:0;mso-wrap-distance-top:13pt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" o:allowoverlap="f" stroked="f">
              <v:textbox inset="0,0,0,0">
                <w:txbxContent>
                  <w:p w14:paraId="72BE87CD" w14:textId="77777777" w:rsidR="00111435" w:rsidRDefault="00111435">
                    <w:pPr>
                      <w:jc w:val="right"/>
                      <w:rPr>
                        <w:color w:val="FFFFFF" w:themeColor="background1"/>
                        <w:sz w:val="10"/>
                        <w:szCs w:val="10"/>
                      </w:rPr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81000" distB="0" distL="6350000" distR="0" simplePos="0" relativeHeight="251667456" behindDoc="0" locked="0" layoutInCell="1" allowOverlap="0" wp14:anchorId="645D6A71" wp14:editId="6EC9541A">
              <wp:simplePos x="0" y="0"/>
              <wp:positionH relativeFrom="page">
                <wp:posOffset>5904865</wp:posOffset>
              </wp:positionH>
              <wp:positionV relativeFrom="page">
                <wp:posOffset>10037114</wp:posOffset>
              </wp:positionV>
              <wp:extent cx="1656080" cy="254000"/>
              <wp:effectExtent l="0" t="0" r="1270" b="0"/>
              <wp:wrapSquare wrapText="bothSides"/>
              <wp:docPr id="5" name="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71257F" w14:textId="77777777" w:rsidR="00111435" w:rsidRDefault="0064236D">
                          <w:pPr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t xml:space="preserve"> of </w: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instrText>NUMPAGES  \* Arabic  \* MERGEFORMAT</w:instrTex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bCs/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5D6A71" id="footer" o:spid="_x0000_s1036" type="#_x0000_t202" style="position:absolute;margin-left:464.95pt;margin-top:790.3pt;width:130.4pt;height:20pt;z-index:251667456;visibility:visible;mso-wrap-style:square;mso-width-percent:0;mso-height-percent:0;mso-wrap-distance-left:500pt;mso-wrap-distance-top:30pt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" o:allowoverlap="f" stroked="f">
              <v:textbox inset="0,0,0,0">
                <w:txbxContent>
                  <w:p w14:paraId="6D71257F" w14:textId="77777777" w:rsidR="00111435" w:rsidRDefault="0064236D">
                    <w:pPr>
                      <w:rPr>
                        <w:noProof/>
                        <w:sz w:val="20"/>
                        <w:szCs w:val="20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instrText>PAGE  \* Arabic  \* MERGEFORMAT</w:instrTex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t>1</w: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  <w:sz w:val="20"/>
                        <w:szCs w:val="20"/>
                      </w:rPr>
                      <w:t xml:space="preserve"> of </w: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instrText>NUMPAGES  \* Arabic  \* MERGEFORMAT</w:instrTex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t>1</w:t>
                    </w:r>
                    <w:r>
                      <w:rPr>
                        <w:bCs/>
                        <w:noProof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D27A4" w14:textId="77777777" w:rsidR="00DB6E53" w:rsidRDefault="00DB6E53">
      <w:pPr>
        <w:spacing w:line="240" w:lineRule="auto"/>
      </w:pPr>
      <w:r>
        <w:separator/>
      </w:r>
    </w:p>
  </w:footnote>
  <w:footnote w:type="continuationSeparator" w:id="0">
    <w:p w14:paraId="6EDFFFEB" w14:textId="77777777" w:rsidR="00DB6E53" w:rsidRDefault="00DB6E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rightFromText="400" w:bottomFromText="512" w:vertAnchor="page" w:horzAnchor="margin" w:tblpX="1" w:tblpY="1843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26"/>
      <w:gridCol w:w="2977"/>
      <w:gridCol w:w="2410"/>
    </w:tblGrid>
    <w:tr w:rsidR="00111435" w14:paraId="1DDE86EF" w14:textId="77777777">
      <w:tc>
        <w:tcPr>
          <w:tcW w:w="2126" w:type="dxa"/>
          <w:tcBorders>
            <w:right w:val="single" w:sz="4" w:space="0" w:color="auto"/>
          </w:tcBorders>
        </w:tcPr>
        <w:p w14:paraId="2A7E0B18" w14:textId="77777777" w:rsidR="00111435" w:rsidRDefault="0064236D">
          <w:pPr>
            <w:spacing w:line="240" w:lineRule="auto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From</w:t>
          </w:r>
        </w:p>
      </w:tc>
      <w:tc>
        <w:tcPr>
          <w:tcW w:w="2977" w:type="dxa"/>
          <w:tcBorders>
            <w:left w:val="single" w:sz="4" w:space="0" w:color="auto"/>
            <w:right w:val="single" w:sz="4" w:space="0" w:color="auto"/>
          </w:tcBorders>
        </w:tcPr>
        <w:p w14:paraId="407C50D0" w14:textId="77777777" w:rsidR="00111435" w:rsidRDefault="0064236D">
          <w:pPr>
            <w:spacing w:line="240" w:lineRule="auto"/>
            <w:ind w:left="136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Our Reference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7C352522" w14:textId="77777777" w:rsidR="00111435" w:rsidRDefault="0064236D">
          <w:pPr>
            <w:spacing w:line="240" w:lineRule="auto"/>
            <w:ind w:left="136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Tel</w:t>
          </w:r>
        </w:p>
      </w:tc>
    </w:tr>
    <w:tr w:rsidR="00111435" w14:paraId="6D230B74" w14:textId="77777777">
      <w:trPr>
        <w:trHeight w:val="272"/>
      </w:trPr>
      <w:tc>
        <w:tcPr>
          <w:tcW w:w="2126" w:type="dxa"/>
          <w:tcBorders>
            <w:righ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departmentshort"/>
            <w:id w:val="-319191098"/>
            <w:lock w:val="sdtLocked"/>
            <w:placeholder>
              <w:docPart w:val="AD3060EC9AE6425ABB0865597500C2A3"/>
            </w:placeholder>
            <w15:appearance w15:val="hidden"/>
          </w:sdtPr>
          <w:sdtContent>
            <w:p w14:paraId="7CEB42C8" w14:textId="77777777" w:rsidR="00111435" w:rsidRDefault="0064236D">
              <w:pPr>
                <w:spacing w:line="272" w:lineRule="exact"/>
                <w:rPr>
                  <w:noProof/>
                  <w:spacing w:val="4"/>
                </w:rPr>
              </w:pPr>
              <w:r>
                <w:rPr>
                  <w:noProof/>
                  <w:spacing w:val="4"/>
                </w:rPr>
                <w:t>MS/EDA5-XC</w:t>
              </w:r>
            </w:p>
          </w:sdtContent>
        </w:sdt>
      </w:tc>
      <w:tc>
        <w:tcPr>
          <w:tcW w:w="2977" w:type="dxa"/>
          <w:tcBorders>
            <w:left w:val="single" w:sz="4" w:space="0" w:color="auto"/>
            <w:righ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username"/>
            <w:id w:val="403192121"/>
            <w:lock w:val="sdtLocked"/>
            <w:placeholder>
              <w:docPart w:val="AD3060EC9AE6425ABB0865597500C2A3"/>
            </w:placeholder>
            <w15:appearance w15:val="hidden"/>
          </w:sdtPr>
          <w:sdtContent>
            <w:p w14:paraId="686DE931" w14:textId="77777777" w:rsidR="00111435" w:rsidRDefault="0064236D">
              <w:pPr>
                <w:spacing w:line="272" w:lineRule="exact"/>
                <w:ind w:left="136"/>
                <w:rPr>
                  <w:noProof/>
                  <w:spacing w:val="4"/>
                </w:rPr>
              </w:pPr>
              <w:r>
                <w:rPr>
                  <w:noProof/>
                  <w:spacing w:val="4"/>
                </w:rPr>
                <w:t>Kha Tran Manh</w:t>
              </w:r>
            </w:p>
          </w:sdtContent>
        </w:sdt>
      </w:tc>
      <w:tc>
        <w:tcPr>
          <w:tcW w:w="2410" w:type="dxa"/>
          <w:tcBorders>
            <w:lef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phonedirect"/>
            <w:id w:val="-2074033733"/>
            <w:lock w:val="sdtLocked"/>
            <w:placeholder>
              <w:docPart w:val="AD3060EC9AE6425ABB0865597500C2A3"/>
            </w:placeholder>
            <w15:appearance w15:val="hidden"/>
          </w:sdtPr>
          <w:sdtContent>
            <w:p w14:paraId="5B97E46D" w14:textId="77777777" w:rsidR="00111435" w:rsidRDefault="00000000">
              <w:pPr>
                <w:spacing w:line="272" w:lineRule="exact"/>
                <w:ind w:left="136"/>
                <w:rPr>
                  <w:noProof/>
                  <w:spacing w:val="4"/>
                </w:rPr>
              </w:pPr>
            </w:p>
          </w:sdtContent>
        </w:sdt>
      </w:tc>
    </w:tr>
  </w:tbl>
  <w:p w14:paraId="747B4385" w14:textId="77777777" w:rsidR="00111435" w:rsidRDefault="0064236D">
    <w:pPr>
      <w:rPr>
        <w:sz w:val="11"/>
        <w:szCs w:val="11"/>
      </w:rPr>
    </w:pPr>
    <w:r>
      <w:rPr>
        <w:noProof/>
      </w:rPr>
      <w:drawing>
        <wp:anchor distT="0" distB="0" distL="114300" distR="114300" simplePos="0" relativeHeight="251737088" behindDoc="0" locked="0" layoutInCell="1" allowOverlap="1" wp14:anchorId="04175EA8" wp14:editId="0F97138C">
          <wp:simplePos x="0" y="0"/>
          <wp:positionH relativeFrom="page">
            <wp:align>right</wp:align>
          </wp:positionH>
          <wp:positionV relativeFrom="paragraph">
            <wp:posOffset>-521970</wp:posOffset>
          </wp:positionV>
          <wp:extent cx="7552055" cy="2863970"/>
          <wp:effectExtent l="0" t="0" r="0" b="0"/>
          <wp:wrapNone/>
          <wp:docPr id="53" name="invis_header_page2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730" cy="28657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0" distR="0" simplePos="0" relativeHeight="251724800" behindDoc="0" locked="0" layoutInCell="1" allowOverlap="1" wp14:anchorId="31D5A466" wp14:editId="6C109BEB">
          <wp:simplePos x="0" y="0"/>
          <wp:positionH relativeFrom="page">
            <wp:posOffset>5398770</wp:posOffset>
          </wp:positionH>
          <wp:positionV relativeFrom="page">
            <wp:posOffset>411480</wp:posOffset>
          </wp:positionV>
          <wp:extent cx="348615" cy="359410"/>
          <wp:effectExtent l="0" t="0" r="0" b="2540"/>
          <wp:wrapSquare wrapText="bothSides"/>
          <wp:docPr id="54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osch_anker_col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210"/>
                  <a:stretch/>
                </pic:blipFill>
                <pic:spPr bwMode="auto">
                  <a:xfrm>
                    <a:off x="0" y="0"/>
                    <a:ext cx="348615" cy="3594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0" distR="0" simplePos="0" relativeHeight="251725824" behindDoc="0" locked="0" layoutInCell="1" allowOverlap="1" wp14:anchorId="543A6F6B" wp14:editId="60D14F2F">
          <wp:simplePos x="0" y="0"/>
          <wp:positionH relativeFrom="page">
            <wp:posOffset>5885180</wp:posOffset>
          </wp:positionH>
          <wp:positionV relativeFrom="page">
            <wp:posOffset>360045</wp:posOffset>
          </wp:positionV>
          <wp:extent cx="1320165" cy="370205"/>
          <wp:effectExtent l="0" t="0" r="0" b="0"/>
          <wp:wrapSquare wrapText="bothSides"/>
          <wp:docPr id="55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bosch_bw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" t="-44665" r="-21357" b="-1"/>
                  <a:stretch/>
                </pic:blipFill>
                <pic:spPr bwMode="auto">
                  <a:xfrm>
                    <a:off x="0" y="0"/>
                    <a:ext cx="1320165" cy="370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0" distR="0" simplePos="0" relativeHeight="251726848" behindDoc="0" locked="0" layoutInCell="1" allowOverlap="1" wp14:anchorId="58D7ACD1" wp14:editId="650DB999">
          <wp:simplePos x="0" y="0"/>
          <wp:positionH relativeFrom="page">
            <wp:posOffset>5690235</wp:posOffset>
          </wp:positionH>
          <wp:positionV relativeFrom="page">
            <wp:posOffset>360045</wp:posOffset>
          </wp:positionV>
          <wp:extent cx="1511935" cy="371475"/>
          <wp:effectExtent l="0" t="0" r="0" b="9525"/>
          <wp:wrapSquare wrapText="bothSides"/>
          <wp:docPr id="56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logo_elm_col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511935" cy="37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0" distR="0" simplePos="0" relativeHeight="251727872" behindDoc="0" locked="0" layoutInCell="1" allowOverlap="1" wp14:anchorId="5A95FD18" wp14:editId="471B6BBE">
          <wp:simplePos x="0" y="0"/>
          <wp:positionH relativeFrom="page">
            <wp:posOffset>792480</wp:posOffset>
          </wp:positionH>
          <wp:positionV relativeFrom="page">
            <wp:posOffset>453390</wp:posOffset>
          </wp:positionV>
          <wp:extent cx="2042160" cy="359410"/>
          <wp:effectExtent l="0" t="0" r="0" b="2540"/>
          <wp:wrapSquare wrapText="bothSides"/>
          <wp:docPr id="58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junkers_bw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216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0" distR="0" simplePos="0" relativeHeight="251728896" behindDoc="0" locked="0" layoutInCell="1" allowOverlap="1" wp14:anchorId="020132B1" wp14:editId="03025B8A">
          <wp:simplePos x="0" y="0"/>
          <wp:positionH relativeFrom="page">
            <wp:posOffset>5921375</wp:posOffset>
          </wp:positionH>
          <wp:positionV relativeFrom="page">
            <wp:posOffset>360045</wp:posOffset>
          </wp:positionV>
          <wp:extent cx="1280795" cy="476885"/>
          <wp:effectExtent l="0" t="0" r="0" b="0"/>
          <wp:wrapSquare wrapText="bothSides"/>
          <wp:docPr id="59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logo_skil_col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79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729920" behindDoc="1" locked="0" layoutInCell="1" allowOverlap="1" wp14:anchorId="0C7E6932" wp14:editId="68966625">
              <wp:simplePos x="0" y="0"/>
              <wp:positionH relativeFrom="page">
                <wp:align>right</wp:align>
              </wp:positionH>
              <wp:positionV relativeFrom="page">
                <wp:posOffset>730885</wp:posOffset>
              </wp:positionV>
              <wp:extent cx="1656080" cy="1404620"/>
              <wp:effectExtent l="0" t="0" r="1270" b="0"/>
              <wp:wrapNone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AC6E98" w14:textId="77777777" w:rsidR="00111435" w:rsidRDefault="00111435">
                          <w:pPr>
                            <w:spacing w:line="227" w:lineRule="exact"/>
                            <w:rPr>
                              <w:noProof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7E6932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79.2pt;margin-top:57.55pt;width:130.4pt;height:110.6pt;z-index:-251586560;visibility:visible;mso-wrap-style:square;mso-width-percent:0;mso-height-percent:20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" stroked="f">
              <v:textbox style="mso-fit-shape-to-text:t" inset="0,0,0,0">
                <w:txbxContent>
                  <w:p w14:paraId="3CAC6E98" w14:textId="77777777" w:rsidR="00111435" w:rsidRDefault="00111435">
                    <w:pPr>
                      <w:spacing w:line="227" w:lineRule="exact"/>
                      <w:rPr>
                        <w:noProof/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1"/>
        <w:szCs w:val="11"/>
      </w:rPr>
      <w:drawing>
        <wp:anchor distT="0" distB="0" distL="114300" distR="114300" simplePos="0" relativeHeight="251730944" behindDoc="1" locked="0" layoutInCell="1" allowOverlap="1" wp14:anchorId="6CD97A7D" wp14:editId="6E3D0E5C">
          <wp:simplePos x="0" y="0"/>
          <wp:positionH relativeFrom="page">
            <wp:posOffset>5917565</wp:posOffset>
          </wp:positionH>
          <wp:positionV relativeFrom="page">
            <wp:posOffset>360045</wp:posOffset>
          </wp:positionV>
          <wp:extent cx="1280795" cy="444500"/>
          <wp:effectExtent l="0" t="0" r="0" b="0"/>
          <wp:wrapNone/>
          <wp:docPr id="60" name="pic_logo_fix_page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logo_moehwald_col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795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11"/>
        <w:szCs w:val="11"/>
      </w:rPr>
      <w:drawing>
        <wp:anchor distT="0" distB="0" distL="114300" distR="114300" simplePos="0" relativeHeight="251731968" behindDoc="0" locked="0" layoutInCell="1" allowOverlap="1" wp14:anchorId="375CD07D" wp14:editId="7EB728FE">
          <wp:simplePos x="0" y="0"/>
          <wp:positionH relativeFrom="page">
            <wp:posOffset>5775960</wp:posOffset>
          </wp:positionH>
          <wp:positionV relativeFrom="page">
            <wp:posOffset>360045</wp:posOffset>
          </wp:positionV>
          <wp:extent cx="1426845" cy="416560"/>
          <wp:effectExtent l="0" t="0" r="0" b="2540"/>
          <wp:wrapNone/>
          <wp:docPr id="61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logo_bms_bw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83547"/>
                  <a:stretch/>
                </pic:blipFill>
                <pic:spPr>
                  <a:xfrm>
                    <a:off x="0" y="0"/>
                    <a:ext cx="1426845" cy="416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711488" behindDoc="0" locked="0" layoutInCell="1" allowOverlap="1" wp14:anchorId="53AC9374" wp14:editId="1EA1BAA9">
              <wp:simplePos x="0" y="0"/>
              <wp:positionH relativeFrom="page">
                <wp:posOffset>791845</wp:posOffset>
              </wp:positionH>
              <wp:positionV relativeFrom="page">
                <wp:posOffset>451485</wp:posOffset>
              </wp:positionV>
              <wp:extent cx="4410710" cy="360045"/>
              <wp:effectExtent l="0" t="0" r="8890" b="1905"/>
              <wp:wrapSquare wrapText="bothSides"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710" cy="360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373ADD" w14:textId="77777777" w:rsidR="00111435" w:rsidRDefault="00111435">
                          <w:pPr>
                            <w:rPr>
                              <w:noProof/>
                              <w:spacing w:val="8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AC9374" id="Textfeld 8" o:spid="_x0000_s1027" type="#_x0000_t202" style="position:absolute;margin-left:62.35pt;margin-top:35.55pt;width:347.3pt;height:28.35pt;z-index:251711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" stroked="f">
              <v:textbox inset="0,0,0,0">
                <w:txbxContent>
                  <w:p w14:paraId="42373ADD" w14:textId="77777777" w:rsidR="00111435" w:rsidRDefault="00111435">
                    <w:pPr>
                      <w:rPr>
                        <w:noProof/>
                        <w:spacing w:val="8"/>
                        <w:sz w:val="24"/>
                        <w:szCs w:val="24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285750" distL="0" distR="1270000" simplePos="0" relativeHeight="251677696" behindDoc="0" locked="0" layoutInCell="1" allowOverlap="0" wp14:anchorId="3D829FFD" wp14:editId="57408866">
              <wp:simplePos x="0" y="0"/>
              <wp:positionH relativeFrom="margin">
                <wp:posOffset>0</wp:posOffset>
              </wp:positionH>
              <wp:positionV relativeFrom="page">
                <wp:posOffset>1805305</wp:posOffset>
              </wp:positionV>
              <wp:extent cx="4967605" cy="577215"/>
              <wp:effectExtent l="0" t="0" r="4445" b="0"/>
              <wp:wrapSquare wrapText="bothSides"/>
              <wp:docPr id="12" name="header_p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7605" cy="5772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1C2FC7" w14:textId="77777777" w:rsidR="00111435" w:rsidRDefault="0064236D">
                          <w:pPr>
                            <w:spacing w:line="295" w:lineRule="exact"/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r>
                            <w:rPr>
                              <w:noProof/>
                              <w:sz w:val="15"/>
                              <w:szCs w:val="15"/>
                            </w:rPr>
                            <w:t>Requirements specification</w:t>
                          </w:r>
                        </w:p>
                        <w:p w14:paraId="4C61C2E1" w14:textId="3DA86408" w:rsidR="00111435" w:rsidRDefault="00000000">
                          <w:pPr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sdt>
                            <w:sdtPr>
                              <w:rPr>
                                <w:noProof/>
                                <w:sz w:val="15"/>
                                <w:szCs w:val="15"/>
                              </w:rPr>
                              <w:alias w:val="Variable"/>
                              <w:tag w:val="topic"/>
                              <w:id w:val="521206725"/>
                              <w:lock w:val="sdtLocked"/>
                              <w:placeholder>
                                <w:docPart w:val="4BEFDC0C9D494720B2780B767A884092"/>
                              </w:placeholder>
                              <w15:appearance w15:val="hidden"/>
                            </w:sdtPr>
                            <w:sdtContent>
                              <w:r w:rsidR="00685251">
                                <w:rPr>
                                  <w:noProof/>
                                  <w:sz w:val="15"/>
                                  <w:szCs w:val="15"/>
                                </w:rPr>
                                <w:t xml:space="preserve">CAN BOARD PRACTICE – DIAGNOSTIC COMMUNICATION </w:t>
                              </w:r>
                            </w:sdtContent>
                          </w:sdt>
                          <w:r w:rsidR="0064236D">
                            <w:rPr>
                              <w:noProof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829FFD" id="header_page2" o:spid="_x0000_s1028" type="#_x0000_t202" style="position:absolute;margin-left:0;margin-top:142.15pt;width:391.15pt;height:45.45pt;z-index:251677696;visibility:visible;mso-wrap-style:square;mso-width-percent:0;mso-height-percent:0;mso-wrap-distance-left:0;mso-wrap-distance-top:0;mso-wrap-distance-right:100pt;mso-wrap-distance-bottom:22.5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" o:allowoverlap="f" stroked="f">
              <v:textbox style="mso-fit-shape-to-text:t" inset="0,0,0,0">
                <w:txbxContent>
                  <w:p w14:paraId="581C2FC7" w14:textId="77777777" w:rsidR="00111435" w:rsidRDefault="0064236D">
                    <w:pPr>
                      <w:spacing w:line="295" w:lineRule="exact"/>
                      <w:rPr>
                        <w:noProof/>
                        <w:sz w:val="15"/>
                        <w:szCs w:val="15"/>
                      </w:rPr>
                    </w:pPr>
                    <w:r>
                      <w:rPr>
                        <w:noProof/>
                        <w:sz w:val="15"/>
                        <w:szCs w:val="15"/>
                      </w:rPr>
                      <w:t>Requirements specification</w:t>
                    </w:r>
                  </w:p>
                  <w:p w14:paraId="4C61C2E1" w14:textId="3DA86408" w:rsidR="00111435" w:rsidRDefault="00000000">
                    <w:pPr>
                      <w:rPr>
                        <w:noProof/>
                        <w:sz w:val="15"/>
                        <w:szCs w:val="15"/>
                      </w:rPr>
                    </w:pPr>
                    <w:sdt>
                      <w:sdtPr>
                        <w:rPr>
                          <w:noProof/>
                          <w:sz w:val="15"/>
                          <w:szCs w:val="15"/>
                        </w:rPr>
                        <w:alias w:val="Variable"/>
                        <w:tag w:val="topic"/>
                        <w:id w:val="521206725"/>
                        <w:lock w:val="sdtLocked"/>
                        <w:placeholder>
                          <w:docPart w:val="4BEFDC0C9D494720B2780B767A884092"/>
                        </w:placeholder>
                        <w15:appearance w15:val="hidden"/>
                      </w:sdtPr>
                      <w:sdtContent>
                        <w:r w:rsidR="00685251">
                          <w:rPr>
                            <w:noProof/>
                            <w:sz w:val="15"/>
                            <w:szCs w:val="15"/>
                          </w:rPr>
                          <w:t xml:space="preserve">CAN BOARD PRACTICE – DIAGNOSTIC COMMUNICATION </w:t>
                        </w:r>
                      </w:sdtContent>
                    </w:sdt>
                    <w:r w:rsidR="0064236D">
                      <w:rPr>
                        <w:noProof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>
      <w:rPr>
        <w:noProof/>
        <w:sz w:val="11"/>
        <w:szCs w:val="11"/>
      </w:rPr>
      <mc:AlternateContent>
        <mc:Choice Requires="wps">
          <w:drawing>
            <wp:anchor distT="45720" distB="0" distL="114300" distR="114300" simplePos="0" relativeHeight="251673600" behindDoc="0" locked="0" layoutInCell="1" allowOverlap="1" wp14:anchorId="61BD8293" wp14:editId="192DB27D">
              <wp:simplePos x="0" y="0"/>
              <wp:positionH relativeFrom="page">
                <wp:posOffset>5900420</wp:posOffset>
              </wp:positionH>
              <wp:positionV relativeFrom="page">
                <wp:posOffset>1164590</wp:posOffset>
              </wp:positionV>
              <wp:extent cx="1656080" cy="1404620"/>
              <wp:effectExtent l="0" t="0" r="1270" b="0"/>
              <wp:wrapSquare wrapText="bothSides"/>
              <wp:docPr id="6" name="date_p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CE671A" w14:textId="77777777" w:rsidR="00111435" w:rsidRDefault="0064236D">
                          <w:pPr>
                            <w:spacing w:after="40" w:line="240" w:lineRule="auto"/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r>
                            <w:rPr>
                              <w:noProof/>
                              <w:sz w:val="15"/>
                              <w:szCs w:val="15"/>
                            </w:rPr>
                            <w:t>Ho Chi Minh City</w:t>
                          </w:r>
                        </w:p>
                        <w:sdt>
                          <w:sdtPr>
                            <w:rPr>
                              <w:noProof/>
                            </w:rPr>
                            <w:alias w:val="Variable"/>
                            <w:tag w:val="dyn_date"/>
                            <w:id w:val="-1205169809"/>
                            <w:lock w:val="sdtLocked"/>
                            <w15:appearance w15:val="hidden"/>
                          </w:sdtPr>
                          <w:sdtContent>
                            <w:p w14:paraId="77563166" w14:textId="77777777" w:rsidR="00111435" w:rsidRDefault="0064236D">
                              <w:pPr>
                                <w:spacing w:after="40" w:line="240" w:lineRule="auto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09 September 2022</w:t>
                              </w:r>
                            </w:p>
                          </w:sdtContent>
                        </w:sdt>
                        <w:p w14:paraId="40B217E8" w14:textId="77777777" w:rsidR="00111435" w:rsidRDefault="00000000">
                          <w:pPr>
                            <w:spacing w:after="40" w:line="240" w:lineRule="auto"/>
                            <w:rPr>
                              <w:noProof/>
                            </w:rPr>
                          </w:pPr>
                          <w:sdt>
                            <w:sdtPr>
                              <w:rPr>
                                <w:noProof/>
                              </w:rPr>
                              <w:alias w:val="Wegfallvar"/>
                              <w:tag w:val="tr_nr"/>
                              <w:id w:val="-155998646"/>
                              <w:lock w:val="sdtLocked"/>
                              <w15:appearance w15:val="hidden"/>
                            </w:sdtPr>
                            <w:sdtContent/>
                          </w:sdt>
                          <w:r w:rsidR="0064236D">
                            <w:rPr>
                              <w:noProof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noProof/>
                              </w:rPr>
                              <w:alias w:val="Variable"/>
                              <w:tag w:val="docnr"/>
                              <w:id w:val="-1275243310"/>
                              <w:lock w:val="sdtLocked"/>
                              <w15:appearance w15:val="hidden"/>
                            </w:sdtPr>
                            <w:sdtContent/>
                          </w:sdt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1BD8293" id="date_page2" o:spid="_x0000_s1029" type="#_x0000_t202" style="position:absolute;margin-left:464.6pt;margin-top:91.7pt;width:130.4pt;height:110.6pt;z-index:251673600;visibility:visible;mso-wrap-style:square;mso-width-percent:0;mso-height-percent:200;mso-wrap-distance-left:9pt;mso-wrap-distance-top:3.6pt;mso-wrap-distance-right:9pt;mso-wrap-distance-bottom:0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" stroked="f">
              <v:textbox style="mso-fit-shape-to-text:t" inset="0,0,0,0">
                <w:txbxContent>
                  <w:p w14:paraId="46CE671A" w14:textId="77777777" w:rsidR="00111435" w:rsidRDefault="0064236D">
                    <w:pPr>
                      <w:spacing w:after="40" w:line="240" w:lineRule="auto"/>
                      <w:rPr>
                        <w:noProof/>
                        <w:sz w:val="15"/>
                        <w:szCs w:val="15"/>
                      </w:rPr>
                    </w:pPr>
                    <w:r>
                      <w:rPr>
                        <w:noProof/>
                        <w:sz w:val="15"/>
                        <w:szCs w:val="15"/>
                      </w:rPr>
                      <w:t>Ho Chi Minh City</w:t>
                    </w:r>
                  </w:p>
                  <w:sdt>
                    <w:sdtPr>
                      <w:rPr>
                        <w:noProof/>
                      </w:rPr>
                      <w:alias w:val="Variable"/>
                      <w:tag w:val="dyn_date"/>
                      <w:id w:val="-1205169809"/>
                      <w:lock w:val="sdtLocked"/>
                      <w15:appearance w15:val="hidden"/>
                    </w:sdtPr>
                    <w:sdtContent>
                      <w:p w14:paraId="77563166" w14:textId="77777777" w:rsidR="00111435" w:rsidRDefault="0064236D">
                        <w:pPr>
                          <w:spacing w:after="40" w:line="240" w:lineRule="auto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09 September 2022</w:t>
                        </w:r>
                      </w:p>
                    </w:sdtContent>
                  </w:sdt>
                  <w:p w14:paraId="40B217E8" w14:textId="77777777" w:rsidR="00111435" w:rsidRDefault="00000000">
                    <w:pPr>
                      <w:spacing w:after="40" w:line="240" w:lineRule="auto"/>
                      <w:rPr>
                        <w:noProof/>
                      </w:rPr>
                    </w:pPr>
                    <w:sdt>
                      <w:sdtPr>
                        <w:rPr>
                          <w:noProof/>
                        </w:rPr>
                        <w:alias w:val="Wegfallvar"/>
                        <w:tag w:val="tr_nr"/>
                        <w:id w:val="-155998646"/>
                        <w:lock w:val="sdtLocked"/>
                        <w15:appearance w15:val="hidden"/>
                      </w:sdtPr>
                      <w:sdtContent/>
                    </w:sdt>
                    <w:r w:rsidR="0064236D">
                      <w:rPr>
                        <w:noProof/>
                      </w:rPr>
                      <w:t xml:space="preserve"> </w:t>
                    </w:r>
                    <w:sdt>
                      <w:sdtPr>
                        <w:rPr>
                          <w:noProof/>
                        </w:rPr>
                        <w:alias w:val="Variable"/>
                        <w:tag w:val="docnr"/>
                        <w:id w:val="-1275243310"/>
                        <w:lock w:val="sdtLocked"/>
                        <w15:appearance w15:val="hidden"/>
                      </w:sdtPr>
                      <w:sdtContent/>
                    </w:sdt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84C1D0" wp14:editId="1C0C1391">
              <wp:simplePos x="0" y="0"/>
              <wp:positionH relativeFrom="margin">
                <wp:posOffset>-662305</wp:posOffset>
              </wp:positionH>
              <wp:positionV relativeFrom="page">
                <wp:posOffset>5346065</wp:posOffset>
              </wp:positionV>
              <wp:extent cx="179705" cy="0"/>
              <wp:effectExtent l="0" t="0" r="0" b="0"/>
              <wp:wrapNone/>
              <wp:docPr id="7" name="Gerader Verbinde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970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A8B1B9" id="Gerader Verbinde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52.15pt,420.95pt" to="-38pt,4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" strokecolor="black [3213]" strokeweight=".5pt">
              <w10:wrap anchorx="margin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rightFromText="2000" w:bottomFromText="510" w:vertAnchor="page" w:horzAnchor="page" w:tblpX="1279" w:tblpY="184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26"/>
      <w:gridCol w:w="2977"/>
      <w:gridCol w:w="2410"/>
    </w:tblGrid>
    <w:tr w:rsidR="00111435" w14:paraId="50357D4A" w14:textId="77777777">
      <w:tc>
        <w:tcPr>
          <w:tcW w:w="2126" w:type="dxa"/>
          <w:tcBorders>
            <w:right w:val="single" w:sz="4" w:space="0" w:color="auto"/>
          </w:tcBorders>
        </w:tcPr>
        <w:p w14:paraId="17BD14C7" w14:textId="77777777" w:rsidR="00111435" w:rsidRDefault="0064236D">
          <w:pPr>
            <w:spacing w:line="240" w:lineRule="auto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From</w:t>
          </w:r>
        </w:p>
      </w:tc>
      <w:tc>
        <w:tcPr>
          <w:tcW w:w="2977" w:type="dxa"/>
          <w:tcBorders>
            <w:left w:val="single" w:sz="4" w:space="0" w:color="auto"/>
            <w:right w:val="single" w:sz="4" w:space="0" w:color="auto"/>
          </w:tcBorders>
        </w:tcPr>
        <w:p w14:paraId="4BD2D648" w14:textId="77777777" w:rsidR="00111435" w:rsidRDefault="0064236D">
          <w:pPr>
            <w:spacing w:line="240" w:lineRule="auto"/>
            <w:ind w:left="136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Our Reference</w:t>
          </w:r>
        </w:p>
      </w:tc>
      <w:tc>
        <w:tcPr>
          <w:tcW w:w="2410" w:type="dxa"/>
          <w:tcBorders>
            <w:left w:val="single" w:sz="4" w:space="0" w:color="auto"/>
          </w:tcBorders>
        </w:tcPr>
        <w:p w14:paraId="727366A3" w14:textId="77777777" w:rsidR="00111435" w:rsidRDefault="0064236D">
          <w:pPr>
            <w:spacing w:line="240" w:lineRule="auto"/>
            <w:ind w:left="136"/>
            <w:rPr>
              <w:noProof/>
              <w:spacing w:val="4"/>
              <w:sz w:val="15"/>
              <w:szCs w:val="15"/>
            </w:rPr>
          </w:pPr>
          <w:r>
            <w:rPr>
              <w:noProof/>
              <w:spacing w:val="4"/>
              <w:sz w:val="15"/>
              <w:szCs w:val="15"/>
            </w:rPr>
            <w:t>Tel</w:t>
          </w:r>
        </w:p>
      </w:tc>
    </w:tr>
    <w:tr w:rsidR="00111435" w14:paraId="713B2647" w14:textId="77777777">
      <w:trPr>
        <w:trHeight w:val="272"/>
      </w:trPr>
      <w:tc>
        <w:tcPr>
          <w:tcW w:w="2126" w:type="dxa"/>
          <w:tcBorders>
            <w:righ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departmentshort"/>
            <w:id w:val="-1031035483"/>
            <w:lock w:val="sdtLocked"/>
            <w:placeholder>
              <w:docPart w:val="442EFDF01A2A4E0DBFC5C40267D293EF"/>
            </w:placeholder>
            <w15:appearance w15:val="hidden"/>
          </w:sdtPr>
          <w:sdtContent>
            <w:p w14:paraId="2F146650" w14:textId="77777777" w:rsidR="00111435" w:rsidRDefault="0064236D">
              <w:pPr>
                <w:spacing w:line="272" w:lineRule="exact"/>
                <w:rPr>
                  <w:noProof/>
                  <w:spacing w:val="4"/>
                </w:rPr>
              </w:pPr>
              <w:r>
                <w:rPr>
                  <w:noProof/>
                  <w:spacing w:val="4"/>
                </w:rPr>
                <w:t>MS/EDA5-XC</w:t>
              </w:r>
            </w:p>
          </w:sdtContent>
        </w:sdt>
      </w:tc>
      <w:tc>
        <w:tcPr>
          <w:tcW w:w="2977" w:type="dxa"/>
          <w:tcBorders>
            <w:left w:val="single" w:sz="4" w:space="0" w:color="auto"/>
            <w:righ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username"/>
            <w:id w:val="157739550"/>
            <w:lock w:val="sdtLocked"/>
            <w:placeholder>
              <w:docPart w:val="442EFDF01A2A4E0DBFC5C40267D293EF"/>
            </w:placeholder>
            <w15:appearance w15:val="hidden"/>
          </w:sdtPr>
          <w:sdtContent>
            <w:p w14:paraId="3CA5CA27" w14:textId="77777777" w:rsidR="00111435" w:rsidRDefault="0064236D">
              <w:pPr>
                <w:spacing w:line="272" w:lineRule="exact"/>
                <w:ind w:left="136"/>
                <w:rPr>
                  <w:noProof/>
                  <w:spacing w:val="4"/>
                </w:rPr>
              </w:pPr>
              <w:r>
                <w:rPr>
                  <w:noProof/>
                  <w:spacing w:val="4"/>
                </w:rPr>
                <w:t>Kha Tran Manh</w:t>
              </w:r>
            </w:p>
          </w:sdtContent>
        </w:sdt>
      </w:tc>
      <w:tc>
        <w:tcPr>
          <w:tcW w:w="2410" w:type="dxa"/>
          <w:tcBorders>
            <w:left w:val="single" w:sz="4" w:space="0" w:color="auto"/>
          </w:tcBorders>
          <w:tcMar>
            <w:top w:w="17" w:type="dxa"/>
          </w:tcMar>
        </w:tcPr>
        <w:sdt>
          <w:sdtPr>
            <w:rPr>
              <w:noProof/>
              <w:spacing w:val="4"/>
            </w:rPr>
            <w:alias w:val="Variable"/>
            <w:tag w:val="phonedirect"/>
            <w:id w:val="-574665007"/>
            <w:lock w:val="sdtLocked"/>
            <w:placeholder>
              <w:docPart w:val="442EFDF01A2A4E0DBFC5C40267D293EF"/>
            </w:placeholder>
            <w15:appearance w15:val="hidden"/>
          </w:sdtPr>
          <w:sdtContent>
            <w:p w14:paraId="3F4911C2" w14:textId="77777777" w:rsidR="00111435" w:rsidRDefault="00000000">
              <w:pPr>
                <w:spacing w:line="272" w:lineRule="exact"/>
                <w:ind w:left="136"/>
                <w:rPr>
                  <w:noProof/>
                  <w:spacing w:val="4"/>
                </w:rPr>
              </w:pPr>
            </w:p>
          </w:sdtContent>
        </w:sdt>
      </w:tc>
    </w:tr>
  </w:tbl>
  <w:p w14:paraId="053853BA" w14:textId="77777777" w:rsidR="00111435" w:rsidRDefault="0064236D">
    <w:r>
      <w:rPr>
        <w:noProof/>
      </w:rPr>
      <w:drawing>
        <wp:anchor distT="0" distB="0" distL="114300" distR="114300" simplePos="0" relativeHeight="251732992" behindDoc="0" locked="0" layoutInCell="1" allowOverlap="1" wp14:anchorId="783653D7" wp14:editId="573B4D53">
          <wp:simplePos x="0" y="0"/>
          <wp:positionH relativeFrom="page">
            <wp:align>right</wp:align>
          </wp:positionH>
          <wp:positionV relativeFrom="paragraph">
            <wp:posOffset>-521970</wp:posOffset>
          </wp:positionV>
          <wp:extent cx="7552055" cy="1819275"/>
          <wp:effectExtent l="0" t="0" r="0" b="0"/>
          <wp:wrapNone/>
          <wp:docPr id="63" name="invis_head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nvis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2055" cy="181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F0C9A1" w14:textId="77777777" w:rsidR="00111435" w:rsidRDefault="0064236D">
    <w:r>
      <w:rPr>
        <w:noProof/>
      </w:rPr>
      <w:drawing>
        <wp:anchor distT="0" distB="0" distL="114300" distR="114300" simplePos="0" relativeHeight="251722752" behindDoc="0" locked="0" layoutInCell="1" allowOverlap="1" wp14:anchorId="19124A7D" wp14:editId="6DC04F03">
          <wp:simplePos x="0" y="0"/>
          <wp:positionH relativeFrom="page">
            <wp:posOffset>5775960</wp:posOffset>
          </wp:positionH>
          <wp:positionV relativeFrom="page">
            <wp:posOffset>360045</wp:posOffset>
          </wp:positionV>
          <wp:extent cx="1426845" cy="416560"/>
          <wp:effectExtent l="0" t="0" r="0" b="2540"/>
          <wp:wrapNone/>
          <wp:docPr id="821504064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logo_bms_bw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83547"/>
                  <a:stretch/>
                </pic:blipFill>
                <pic:spPr>
                  <a:xfrm>
                    <a:off x="0" y="0"/>
                    <a:ext cx="1426845" cy="416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21728" behindDoc="1" locked="0" layoutInCell="1" allowOverlap="1" wp14:anchorId="05A40960" wp14:editId="01084EEB">
          <wp:simplePos x="0" y="0"/>
          <wp:positionH relativeFrom="page">
            <wp:posOffset>5917565</wp:posOffset>
          </wp:positionH>
          <wp:positionV relativeFrom="page">
            <wp:posOffset>360045</wp:posOffset>
          </wp:positionV>
          <wp:extent cx="1280795" cy="444500"/>
          <wp:effectExtent l="0" t="0" r="0" b="0"/>
          <wp:wrapNone/>
          <wp:docPr id="821504065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logo_moehwald_col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795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20704" behindDoc="1" locked="0" layoutInCell="1" allowOverlap="1" wp14:anchorId="36C832D6" wp14:editId="39530EB1">
              <wp:simplePos x="0" y="0"/>
              <wp:positionH relativeFrom="page">
                <wp:align>right</wp:align>
              </wp:positionH>
              <wp:positionV relativeFrom="page">
                <wp:posOffset>730885</wp:posOffset>
              </wp:positionV>
              <wp:extent cx="1656080" cy="1404620"/>
              <wp:effectExtent l="0" t="0" r="1270" b="0"/>
              <wp:wrapNone/>
              <wp:docPr id="2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C04E3" w14:textId="77777777" w:rsidR="00111435" w:rsidRDefault="00111435">
                          <w:pPr>
                            <w:spacing w:line="227" w:lineRule="exact"/>
                            <w:rPr>
                              <w:noProof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6C832D6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79.2pt;margin-top:57.55pt;width:130.4pt;height:110.6pt;z-index:-251595776;visibility:visible;mso-wrap-style:square;mso-width-percent:0;mso-height-percent:20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" stroked="f">
              <v:textbox style="mso-fit-shape-to-text:t" inset="0,0,0,0">
                <w:txbxContent>
                  <w:p w14:paraId="220C04E3" w14:textId="77777777" w:rsidR="00111435" w:rsidRDefault="00111435">
                    <w:pPr>
                      <w:spacing w:line="227" w:lineRule="exact"/>
                      <w:rPr>
                        <w:noProof/>
                        <w:sz w:val="15"/>
                        <w:szCs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719680" behindDoc="0" locked="0" layoutInCell="1" allowOverlap="1" wp14:anchorId="42675E2A" wp14:editId="12943E23">
          <wp:simplePos x="0" y="0"/>
          <wp:positionH relativeFrom="page">
            <wp:posOffset>5921375</wp:posOffset>
          </wp:positionH>
          <wp:positionV relativeFrom="page">
            <wp:posOffset>360045</wp:posOffset>
          </wp:positionV>
          <wp:extent cx="1280795" cy="476885"/>
          <wp:effectExtent l="0" t="0" r="0" b="0"/>
          <wp:wrapSquare wrapText="bothSides"/>
          <wp:docPr id="821504066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logo_skil_col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795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718656" behindDoc="0" locked="0" layoutInCell="1" allowOverlap="1" wp14:anchorId="5C208620" wp14:editId="66C6696A">
          <wp:simplePos x="0" y="0"/>
          <wp:positionH relativeFrom="page">
            <wp:posOffset>792480</wp:posOffset>
          </wp:positionH>
          <wp:positionV relativeFrom="page">
            <wp:posOffset>453390</wp:posOffset>
          </wp:positionV>
          <wp:extent cx="2042160" cy="359410"/>
          <wp:effectExtent l="0" t="0" r="0" b="2540"/>
          <wp:wrapSquare wrapText="bothSides"/>
          <wp:docPr id="821504067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junkers_bw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216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717632" behindDoc="0" locked="0" layoutInCell="1" allowOverlap="1" wp14:anchorId="64C70802" wp14:editId="428B2246">
          <wp:simplePos x="0" y="0"/>
          <wp:positionH relativeFrom="page">
            <wp:posOffset>5690235</wp:posOffset>
          </wp:positionH>
          <wp:positionV relativeFrom="page">
            <wp:posOffset>360045</wp:posOffset>
          </wp:positionV>
          <wp:extent cx="1511935" cy="371475"/>
          <wp:effectExtent l="0" t="0" r="0" b="9525"/>
          <wp:wrapSquare wrapText="bothSides"/>
          <wp:docPr id="821504068" name="pic_logo_fix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logo_elm_col.pn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511935" cy="37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716608" behindDoc="0" locked="0" layoutInCell="1" allowOverlap="1" wp14:anchorId="6EAEA055" wp14:editId="3C49D2F7">
          <wp:simplePos x="0" y="0"/>
          <wp:positionH relativeFrom="page">
            <wp:posOffset>5885180</wp:posOffset>
          </wp:positionH>
          <wp:positionV relativeFrom="page">
            <wp:posOffset>360045</wp:posOffset>
          </wp:positionV>
          <wp:extent cx="1320165" cy="370205"/>
          <wp:effectExtent l="0" t="0" r="0" b="0"/>
          <wp:wrapSquare wrapText="bothSides"/>
          <wp:docPr id="821504069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bosch_bw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" t="-44665" r="-21357" b="-1"/>
                  <a:stretch/>
                </pic:blipFill>
                <pic:spPr bwMode="auto">
                  <a:xfrm>
                    <a:off x="0" y="0"/>
                    <a:ext cx="1320165" cy="370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715584" behindDoc="0" locked="0" layoutInCell="1" allowOverlap="1" wp14:anchorId="772F31C2" wp14:editId="6894CC1F">
          <wp:simplePos x="0" y="0"/>
          <wp:positionH relativeFrom="page">
            <wp:posOffset>5398770</wp:posOffset>
          </wp:positionH>
          <wp:positionV relativeFrom="page">
            <wp:posOffset>411480</wp:posOffset>
          </wp:positionV>
          <wp:extent cx="348615" cy="359410"/>
          <wp:effectExtent l="0" t="0" r="0" b="2540"/>
          <wp:wrapSquare wrapText="bothSides"/>
          <wp:docPr id="821504070" name="pic_logo_fi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osch_anker_col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210"/>
                  <a:stretch/>
                </pic:blipFill>
                <pic:spPr bwMode="auto">
                  <a:xfrm>
                    <a:off x="0" y="0"/>
                    <a:ext cx="348615" cy="3594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0" distR="0" simplePos="0" relativeHeight="251709440" behindDoc="0" locked="0" layoutInCell="1" allowOverlap="1" wp14:anchorId="2F67A9CA" wp14:editId="36E96CC5">
              <wp:simplePos x="0" y="0"/>
              <wp:positionH relativeFrom="page">
                <wp:posOffset>791845</wp:posOffset>
              </wp:positionH>
              <wp:positionV relativeFrom="page">
                <wp:posOffset>451485</wp:posOffset>
              </wp:positionV>
              <wp:extent cx="4410710" cy="360045"/>
              <wp:effectExtent l="0" t="0" r="8890" b="1905"/>
              <wp:wrapSquare wrapText="bothSides"/>
              <wp:docPr id="18" name="Textfeld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710" cy="3600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70B7C8" w14:textId="77777777" w:rsidR="00111435" w:rsidRDefault="00111435">
                          <w:pPr>
                            <w:rPr>
                              <w:noProof/>
                              <w:spacing w:val="8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67A9CA" id="Textfeld 18" o:spid="_x0000_s1033" type="#_x0000_t202" style="position:absolute;margin-left:62.35pt;margin-top:35.55pt;width:347.3pt;height:28.35pt;z-index:251709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" filled="f" stroked="f">
              <v:textbox inset="0,0,0,0">
                <w:txbxContent>
                  <w:p w14:paraId="0570B7C8" w14:textId="77777777" w:rsidR="00111435" w:rsidRDefault="00111435">
                    <w:pPr>
                      <w:rPr>
                        <w:noProof/>
                        <w:spacing w:val="8"/>
                        <w:sz w:val="24"/>
                        <w:szCs w:val="24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3FE98DC" wp14:editId="493AFADA">
              <wp:simplePos x="0" y="0"/>
              <wp:positionH relativeFrom="page">
                <wp:posOffset>5897245</wp:posOffset>
              </wp:positionH>
              <wp:positionV relativeFrom="page">
                <wp:posOffset>1165860</wp:posOffset>
              </wp:positionV>
              <wp:extent cx="1656080" cy="1404620"/>
              <wp:effectExtent l="0" t="0" r="1270" b="0"/>
              <wp:wrapNone/>
              <wp:docPr id="1" name="marginal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8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5944AC" w14:textId="77777777" w:rsidR="00111435" w:rsidRDefault="0064236D">
                          <w:pPr>
                            <w:spacing w:after="40" w:line="240" w:lineRule="auto"/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r>
                            <w:rPr>
                              <w:noProof/>
                              <w:sz w:val="15"/>
                              <w:szCs w:val="15"/>
                            </w:rPr>
                            <w:t>Ho Chi Minh City</w:t>
                          </w:r>
                        </w:p>
                        <w:sdt>
                          <w:sdtPr>
                            <w:rPr>
                              <w:noProof/>
                            </w:rPr>
                            <w:alias w:val="Varible"/>
                            <w:tag w:val="dyn_date"/>
                            <w:id w:val="177779358"/>
                            <w:lock w:val="sdtLocked"/>
                            <w15:appearance w15:val="hidden"/>
                          </w:sdtPr>
                          <w:sdtContent>
                            <w:p w14:paraId="22AC53CD" w14:textId="77777777" w:rsidR="00111435" w:rsidRDefault="0064236D">
                              <w:pPr>
                                <w:spacing w:after="40" w:line="240" w:lineRule="auto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09 September 2022</w:t>
                              </w:r>
                            </w:p>
                          </w:sdtContent>
                        </w:sdt>
                        <w:p w14:paraId="4817A6BB" w14:textId="77777777" w:rsidR="00111435" w:rsidRDefault="00000000">
                          <w:pPr>
                            <w:spacing w:line="240" w:lineRule="auto"/>
                            <w:rPr>
                              <w:noProof/>
                            </w:rPr>
                          </w:pPr>
                          <w:sdt>
                            <w:sdtPr>
                              <w:rPr>
                                <w:noProof/>
                              </w:rPr>
                              <w:alias w:val="Wegfallvar"/>
                              <w:tag w:val="tr_nr"/>
                              <w:id w:val="1148483831"/>
                              <w:lock w:val="sdtLocked"/>
                              <w15:appearance w15:val="hidden"/>
                            </w:sdtPr>
                            <w:sdtContent/>
                          </w:sdt>
                          <w:r w:rsidR="0064236D">
                            <w:rPr>
                              <w:noProof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noProof/>
                              </w:rPr>
                              <w:alias w:val="Variable"/>
                              <w:tag w:val="docnr"/>
                              <w:id w:val="-3906194"/>
                              <w:lock w:val="sdtLocked"/>
                              <w15:appearance w15:val="hidden"/>
                            </w:sdtPr>
                            <w:sdtContent/>
                          </w:sdt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3FE98DC" id="marginale" o:spid="_x0000_s1034" type="#_x0000_t202" style="position:absolute;margin-left:464.35pt;margin-top:91.8pt;width:130.4pt;height:110.6pt;z-index:-251609088;visibility:visible;mso-wrap-style:square;mso-width-percent:0;mso-height-percent:20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" filled="f" stroked="f">
              <v:textbox style="mso-fit-shape-to-text:t" inset="0,0,0,0">
                <w:txbxContent>
                  <w:p w14:paraId="535944AC" w14:textId="77777777" w:rsidR="00111435" w:rsidRDefault="0064236D">
                    <w:pPr>
                      <w:spacing w:after="40" w:line="240" w:lineRule="auto"/>
                      <w:rPr>
                        <w:noProof/>
                        <w:sz w:val="15"/>
                        <w:szCs w:val="15"/>
                      </w:rPr>
                    </w:pPr>
                    <w:r>
                      <w:rPr>
                        <w:noProof/>
                        <w:sz w:val="15"/>
                        <w:szCs w:val="15"/>
                      </w:rPr>
                      <w:t>Ho Chi Minh City</w:t>
                    </w:r>
                  </w:p>
                  <w:sdt>
                    <w:sdtPr>
                      <w:rPr>
                        <w:noProof/>
                      </w:rPr>
                      <w:alias w:val="Varible"/>
                      <w:tag w:val="dyn_date"/>
                      <w:id w:val="177779358"/>
                      <w:lock w:val="sdtLocked"/>
                      <w15:appearance w15:val="hidden"/>
                    </w:sdtPr>
                    <w:sdtContent>
                      <w:p w14:paraId="22AC53CD" w14:textId="77777777" w:rsidR="00111435" w:rsidRDefault="0064236D">
                        <w:pPr>
                          <w:spacing w:after="40" w:line="240" w:lineRule="auto"/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t>09 September 2022</w:t>
                        </w:r>
                      </w:p>
                    </w:sdtContent>
                  </w:sdt>
                  <w:p w14:paraId="4817A6BB" w14:textId="77777777" w:rsidR="00111435" w:rsidRDefault="00000000">
                    <w:pPr>
                      <w:spacing w:line="240" w:lineRule="auto"/>
                      <w:rPr>
                        <w:noProof/>
                      </w:rPr>
                    </w:pPr>
                    <w:sdt>
                      <w:sdtPr>
                        <w:rPr>
                          <w:noProof/>
                        </w:rPr>
                        <w:alias w:val="Wegfallvar"/>
                        <w:tag w:val="tr_nr"/>
                        <w:id w:val="1148483831"/>
                        <w:lock w:val="sdtLocked"/>
                        <w15:appearance w15:val="hidden"/>
                      </w:sdtPr>
                      <w:sdtContent/>
                    </w:sdt>
                    <w:r w:rsidR="0064236D">
                      <w:rPr>
                        <w:noProof/>
                      </w:rPr>
                      <w:t xml:space="preserve"> </w:t>
                    </w:r>
                    <w:sdt>
                      <w:sdtPr>
                        <w:rPr>
                          <w:noProof/>
                        </w:rPr>
                        <w:alias w:val="Variable"/>
                        <w:tag w:val="docnr"/>
                        <w:id w:val="-3906194"/>
                        <w:lock w:val="sdtLocked"/>
                        <w15:appearance w15:val="hidden"/>
                      </w:sdtPr>
                      <w:sdtContent/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6B6493F" wp14:editId="4A24DDBD">
              <wp:simplePos x="0" y="0"/>
              <wp:positionH relativeFrom="margin">
                <wp:posOffset>-662305</wp:posOffset>
              </wp:positionH>
              <wp:positionV relativeFrom="page">
                <wp:posOffset>5346700</wp:posOffset>
              </wp:positionV>
              <wp:extent cx="179705" cy="0"/>
              <wp:effectExtent l="0" t="0" r="0" b="0"/>
              <wp:wrapNone/>
              <wp:docPr id="2" name="falz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970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CB31B5" id="falz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52.15pt,421pt" to="-38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" strokecolor="black [3213]" strokeweight=".5pt">
              <w10:wrap anchorx="margin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67A2E"/>
    <w:multiLevelType w:val="multilevel"/>
    <w:tmpl w:val="EF26039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" w15:restartNumberingAfterBreak="0">
    <w:nsid w:val="1BA53E10"/>
    <w:multiLevelType w:val="hybridMultilevel"/>
    <w:tmpl w:val="7EB42586"/>
    <w:lvl w:ilvl="0" w:tplc="F3328D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4221B4"/>
    <w:multiLevelType w:val="hybridMultilevel"/>
    <w:tmpl w:val="6C020B98"/>
    <w:lvl w:ilvl="0" w:tplc="F3328D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635ED"/>
    <w:multiLevelType w:val="hybridMultilevel"/>
    <w:tmpl w:val="69E4B8E0"/>
    <w:lvl w:ilvl="0" w:tplc="AFCEF7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A6301"/>
    <w:multiLevelType w:val="hybridMultilevel"/>
    <w:tmpl w:val="DD06A9AA"/>
    <w:lvl w:ilvl="0" w:tplc="6C58C90C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48BDE6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A3AF94E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21ADA28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484A8A0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15620BA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C422C5A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284E3C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3F41E46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460683562">
    <w:abstractNumId w:val="0"/>
  </w:num>
  <w:num w:numId="2" w16cid:durableId="1632129941">
    <w:abstractNumId w:val="0"/>
  </w:num>
  <w:num w:numId="3" w16cid:durableId="210192524">
    <w:abstractNumId w:val="0"/>
  </w:num>
  <w:num w:numId="4" w16cid:durableId="287247477">
    <w:abstractNumId w:val="3"/>
  </w:num>
  <w:num w:numId="5" w16cid:durableId="935677458">
    <w:abstractNumId w:val="1"/>
  </w:num>
  <w:num w:numId="6" w16cid:durableId="1524244440">
    <w:abstractNumId w:val="2"/>
  </w:num>
  <w:num w:numId="7" w16cid:durableId="1869443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LCOMPANYNAME" w:val="bosch"/>
    <w:docVar w:name="MLFUNCTIONS" w:val="mlMailMergeWizard=Mail Merge Wizard|mlPrintOnBlankPaper=Print on Blankpaper"/>
    <w:docVar w:name="MLLANGUAGE" w:val="eng"/>
    <w:docVar w:name="MLLOADMACRO" w:val="RibbonControl.dotm|MLCustom.dotm"/>
    <w:docVar w:name="MLTEMPLATEVERSION" w:val="1.0"/>
    <w:docVar w:name="SAXMLTEMPLATE" w:val="RBOPFH00"/>
    <w:docVar w:name="SHOWMLFILENAME" w:val="false"/>
  </w:docVars>
  <w:rsids>
    <w:rsidRoot w:val="003851DA"/>
    <w:rsid w:val="0005610C"/>
    <w:rsid w:val="00060C73"/>
    <w:rsid w:val="000669F5"/>
    <w:rsid w:val="00096DBB"/>
    <w:rsid w:val="000B3EA3"/>
    <w:rsid w:val="000C43F8"/>
    <w:rsid w:val="000D6C11"/>
    <w:rsid w:val="000F5868"/>
    <w:rsid w:val="00111435"/>
    <w:rsid w:val="00114303"/>
    <w:rsid w:val="0016640D"/>
    <w:rsid w:val="0016686F"/>
    <w:rsid w:val="00176960"/>
    <w:rsid w:val="0018568E"/>
    <w:rsid w:val="001E516D"/>
    <w:rsid w:val="001F5086"/>
    <w:rsid w:val="00222601"/>
    <w:rsid w:val="002A1950"/>
    <w:rsid w:val="002B20B6"/>
    <w:rsid w:val="002E2200"/>
    <w:rsid w:val="002F1B75"/>
    <w:rsid w:val="00314C34"/>
    <w:rsid w:val="0035573F"/>
    <w:rsid w:val="00371E55"/>
    <w:rsid w:val="0038112E"/>
    <w:rsid w:val="00381EDC"/>
    <w:rsid w:val="003851DA"/>
    <w:rsid w:val="003D0C06"/>
    <w:rsid w:val="003D5E8E"/>
    <w:rsid w:val="003E1A6C"/>
    <w:rsid w:val="00427693"/>
    <w:rsid w:val="00436E33"/>
    <w:rsid w:val="004439BC"/>
    <w:rsid w:val="00484B66"/>
    <w:rsid w:val="00487FBA"/>
    <w:rsid w:val="004A6E97"/>
    <w:rsid w:val="004B0422"/>
    <w:rsid w:val="004B29C4"/>
    <w:rsid w:val="004E03FC"/>
    <w:rsid w:val="004E68C4"/>
    <w:rsid w:val="0050632C"/>
    <w:rsid w:val="00532377"/>
    <w:rsid w:val="00557820"/>
    <w:rsid w:val="00576117"/>
    <w:rsid w:val="005B6D9D"/>
    <w:rsid w:val="005C2559"/>
    <w:rsid w:val="005C7565"/>
    <w:rsid w:val="005D23F6"/>
    <w:rsid w:val="005F02F5"/>
    <w:rsid w:val="005F53A1"/>
    <w:rsid w:val="00641DCD"/>
    <w:rsid w:val="0064236D"/>
    <w:rsid w:val="00647156"/>
    <w:rsid w:val="00685251"/>
    <w:rsid w:val="006A0884"/>
    <w:rsid w:val="006F01A3"/>
    <w:rsid w:val="007019D9"/>
    <w:rsid w:val="00702F63"/>
    <w:rsid w:val="007161B4"/>
    <w:rsid w:val="00723466"/>
    <w:rsid w:val="007A0F71"/>
    <w:rsid w:val="007C72DD"/>
    <w:rsid w:val="007E4E47"/>
    <w:rsid w:val="007E7625"/>
    <w:rsid w:val="00840A8D"/>
    <w:rsid w:val="0086492E"/>
    <w:rsid w:val="00886410"/>
    <w:rsid w:val="008866FA"/>
    <w:rsid w:val="008A21A0"/>
    <w:rsid w:val="008B4AEB"/>
    <w:rsid w:val="008B6C62"/>
    <w:rsid w:val="008B6F2D"/>
    <w:rsid w:val="008D0296"/>
    <w:rsid w:val="008E231A"/>
    <w:rsid w:val="008E41B0"/>
    <w:rsid w:val="008E52AE"/>
    <w:rsid w:val="008E6DBB"/>
    <w:rsid w:val="008F47DA"/>
    <w:rsid w:val="009701F6"/>
    <w:rsid w:val="00970A67"/>
    <w:rsid w:val="00976583"/>
    <w:rsid w:val="009B69D1"/>
    <w:rsid w:val="009E170D"/>
    <w:rsid w:val="009F5C82"/>
    <w:rsid w:val="00A123E3"/>
    <w:rsid w:val="00A22105"/>
    <w:rsid w:val="00A304CF"/>
    <w:rsid w:val="00A96F0E"/>
    <w:rsid w:val="00AB06DB"/>
    <w:rsid w:val="00AB57AD"/>
    <w:rsid w:val="00AC3453"/>
    <w:rsid w:val="00B04725"/>
    <w:rsid w:val="00B41409"/>
    <w:rsid w:val="00B53836"/>
    <w:rsid w:val="00B77F20"/>
    <w:rsid w:val="00B834D6"/>
    <w:rsid w:val="00B84825"/>
    <w:rsid w:val="00BA4E2D"/>
    <w:rsid w:val="00BE2E66"/>
    <w:rsid w:val="00BE6B49"/>
    <w:rsid w:val="00C02A76"/>
    <w:rsid w:val="00C13EA2"/>
    <w:rsid w:val="00C16F68"/>
    <w:rsid w:val="00C45D94"/>
    <w:rsid w:val="00CA043D"/>
    <w:rsid w:val="00D41F00"/>
    <w:rsid w:val="00D424CF"/>
    <w:rsid w:val="00D44364"/>
    <w:rsid w:val="00D60CF0"/>
    <w:rsid w:val="00D63F45"/>
    <w:rsid w:val="00D70BEF"/>
    <w:rsid w:val="00DA45E8"/>
    <w:rsid w:val="00DA647D"/>
    <w:rsid w:val="00DB6073"/>
    <w:rsid w:val="00DB6E53"/>
    <w:rsid w:val="00DC081B"/>
    <w:rsid w:val="00DE50EC"/>
    <w:rsid w:val="00E155D2"/>
    <w:rsid w:val="00E30C21"/>
    <w:rsid w:val="00E34ED5"/>
    <w:rsid w:val="00E72290"/>
    <w:rsid w:val="00E81381"/>
    <w:rsid w:val="00EA12E5"/>
    <w:rsid w:val="00EC33DF"/>
    <w:rsid w:val="00ED2769"/>
    <w:rsid w:val="00F05049"/>
    <w:rsid w:val="00F12753"/>
    <w:rsid w:val="00F20434"/>
    <w:rsid w:val="00F35131"/>
    <w:rsid w:val="00F42D81"/>
    <w:rsid w:val="00F657E4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B005A9"/>
  <w15:chartTrackingRefBased/>
  <w15:docId w15:val="{38E7A831-13A4-48D8-B75A-5096A943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0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1" w:qFormat="1"/>
    <w:lsdException w:name="Emphasis" w:semiHidden="1" w:uiPriority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95" w:lineRule="atLeast"/>
    </w:pPr>
    <w:rPr>
      <w:rFonts w:ascii="Bosch Office Sans" w:hAnsi="Bosch Office Sans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3"/>
      </w:numPr>
      <w:tabs>
        <w:tab w:val="clear" w:pos="360"/>
        <w:tab w:val="left" w:pos="792"/>
      </w:tabs>
      <w:spacing w:before="240" w:after="60"/>
      <w:ind w:left="792" w:hanging="792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numPr>
        <w:ilvl w:val="1"/>
        <w:numId w:val="3"/>
      </w:numPr>
      <w:tabs>
        <w:tab w:val="clear" w:pos="720"/>
        <w:tab w:val="left" w:pos="936"/>
      </w:tabs>
      <w:spacing w:before="240" w:after="60"/>
      <w:ind w:left="936" w:hanging="936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numPr>
        <w:ilvl w:val="2"/>
        <w:numId w:val="3"/>
      </w:numPr>
      <w:tabs>
        <w:tab w:val="clear" w:pos="794"/>
        <w:tab w:val="left" w:pos="1080"/>
      </w:tabs>
      <w:spacing w:before="240" w:after="60"/>
      <w:ind w:left="1080" w:hanging="1080"/>
      <w:outlineLvl w:val="2"/>
    </w:pPr>
    <w:rPr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3"/>
      </w:numPr>
      <w:spacing w:before="240" w:after="60"/>
      <w:ind w:hanging="1224"/>
      <w:outlineLvl w:val="3"/>
    </w:pPr>
    <w:rPr>
      <w:b/>
      <w:bCs/>
      <w:sz w:val="26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3"/>
      </w:numPr>
      <w:spacing w:before="240" w:after="60"/>
      <w:ind w:hanging="1368"/>
      <w:outlineLvl w:val="4"/>
    </w:pPr>
    <w:rPr>
      <w:b/>
      <w:bCs/>
      <w:i/>
      <w:sz w:val="26"/>
    </w:rPr>
  </w:style>
  <w:style w:type="paragraph" w:styleId="Heading6">
    <w:name w:val="heading 6"/>
    <w:basedOn w:val="Normal"/>
    <w:next w:val="Normal"/>
    <w:link w:val="Heading6Char"/>
    <w:qFormat/>
    <w:pPr>
      <w:keepNext/>
      <w:numPr>
        <w:ilvl w:val="5"/>
        <w:numId w:val="3"/>
      </w:numPr>
      <w:spacing w:before="240" w:after="60"/>
      <w:ind w:hanging="1512"/>
      <w:outlineLvl w:val="5"/>
    </w:pPr>
    <w:rPr>
      <w:b/>
      <w:bCs/>
      <w:szCs w:val="20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3"/>
      </w:numPr>
      <w:spacing w:before="240" w:after="60"/>
      <w:ind w:hanging="1656"/>
      <w:outlineLvl w:val="6"/>
    </w:pPr>
    <w:rPr>
      <w:bCs/>
      <w:szCs w:val="18"/>
    </w:rPr>
  </w:style>
  <w:style w:type="paragraph" w:styleId="Heading8">
    <w:name w:val="heading 8"/>
    <w:basedOn w:val="Normal"/>
    <w:next w:val="Normal"/>
    <w:link w:val="Heading8Char"/>
    <w:qFormat/>
    <w:pPr>
      <w:keepNext/>
      <w:numPr>
        <w:ilvl w:val="7"/>
        <w:numId w:val="3"/>
      </w:numPr>
      <w:spacing w:before="240" w:after="60"/>
      <w:ind w:hanging="1800"/>
      <w:outlineLvl w:val="7"/>
    </w:pPr>
    <w:rPr>
      <w:bCs/>
      <w:i/>
      <w:szCs w:val="16"/>
    </w:rPr>
  </w:style>
  <w:style w:type="paragraph" w:styleId="Heading9">
    <w:name w:val="heading 9"/>
    <w:basedOn w:val="Normal"/>
    <w:next w:val="Normal"/>
    <w:link w:val="Heading9Char"/>
    <w:qFormat/>
    <w:pPr>
      <w:keepNext/>
      <w:numPr>
        <w:ilvl w:val="8"/>
        <w:numId w:val="3"/>
      </w:numPr>
      <w:spacing w:before="240" w:after="60"/>
      <w:ind w:hanging="1944"/>
      <w:outlineLvl w:val="8"/>
    </w:pPr>
    <w:rPr>
      <w:bCs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Bosch Office Sans" w:hAnsi="Bosch Office Sans" w:cs="Arial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Bosch Office Sans" w:hAnsi="Bosch Office Sans" w:cs="Arial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Bosch Office Sans" w:hAnsi="Bosch Office Sans" w:cs="Arial"/>
      <w:b/>
      <w:bCs/>
      <w:sz w:val="2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Pr>
      <w:rFonts w:ascii="Bosch Office Sans" w:hAnsi="Bosch Office Sans" w:cs="Arial"/>
      <w:b/>
      <w:bCs/>
      <w:sz w:val="26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Pr>
      <w:rFonts w:ascii="Bosch Office Sans" w:hAnsi="Bosch Office Sans" w:cs="Arial"/>
      <w:b/>
      <w:bCs/>
      <w:i/>
      <w:sz w:val="26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rPr>
      <w:rFonts w:ascii="Bosch Office Sans" w:hAnsi="Bosch Office Sans" w:cs="Arial"/>
      <w:b/>
      <w:bCs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Pr>
      <w:rFonts w:ascii="Bosch Office Sans" w:hAnsi="Bosch Office Sans" w:cs="Arial"/>
      <w:bCs/>
      <w:sz w:val="22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rPr>
      <w:rFonts w:ascii="Bosch Office Sans" w:hAnsi="Bosch Office Sans" w:cs="Arial"/>
      <w:bCs/>
      <w:i/>
      <w:sz w:val="22"/>
      <w:szCs w:val="16"/>
      <w:lang w:val="en-GB"/>
    </w:rPr>
  </w:style>
  <w:style w:type="character" w:customStyle="1" w:styleId="Heading9Char">
    <w:name w:val="Heading 9 Char"/>
    <w:basedOn w:val="DefaultParagraphFont"/>
    <w:link w:val="Heading9"/>
    <w:rPr>
      <w:rFonts w:ascii="Bosch Office Sans" w:hAnsi="Bosch Office Sans" w:cs="Arial"/>
      <w:bCs/>
      <w:sz w:val="22"/>
      <w:szCs w:val="14"/>
      <w:lang w:val="en-GB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Bosch Office Sans" w:hAnsi="Bosch Office Sans" w:cs="Arial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Bosch Office Sans" w:hAnsi="Bosch Office Sans" w:cs="Arial"/>
      <w:sz w:val="22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Subjectpage2">
    <w:name w:val="Subject page2"/>
    <w:basedOn w:val="DefaultParagraphFont"/>
    <w:uiPriority w:val="1"/>
    <w:unhideWhenUsed/>
    <w:rPr>
      <w:rFonts w:asciiTheme="minorHAnsi" w:hAnsiTheme="minorHAnsi"/>
      <w:sz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851D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851D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ListParagraph">
    <w:name w:val="List Paragraph"/>
    <w:basedOn w:val="Normal"/>
    <w:uiPriority w:val="34"/>
    <w:qFormat/>
    <w:rsid w:val="003851D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Default">
    <w:name w:val="Default"/>
    <w:rsid w:val="003851DA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US" w:eastAsia="en-US"/>
    </w:rPr>
  </w:style>
  <w:style w:type="paragraph" w:customStyle="1" w:styleId="head">
    <w:name w:val="表head"/>
    <w:basedOn w:val="Normal"/>
    <w:next w:val="Normal"/>
    <w:qFormat/>
    <w:rsid w:val="00723466"/>
    <w:pPr>
      <w:widowControl w:val="0"/>
      <w:autoSpaceDE w:val="0"/>
      <w:autoSpaceDN w:val="0"/>
      <w:spacing w:line="240" w:lineRule="auto"/>
      <w:jc w:val="center"/>
    </w:pPr>
    <w:rPr>
      <w:rFonts w:ascii="Arial" w:eastAsia="MS Gothic" w:hAnsi="Arial" w:cs="Times New Roman"/>
      <w:b/>
      <w:kern w:val="2"/>
      <w:sz w:val="20"/>
      <w:lang w:val="en-US" w:eastAsia="en-US"/>
    </w:rPr>
  </w:style>
  <w:style w:type="paragraph" w:customStyle="1" w:styleId="text">
    <w:name w:val="表text"/>
    <w:basedOn w:val="Normal"/>
    <w:next w:val="Normal"/>
    <w:qFormat/>
    <w:rsid w:val="00723466"/>
    <w:pPr>
      <w:widowControl w:val="0"/>
      <w:autoSpaceDE w:val="0"/>
      <w:autoSpaceDN w:val="0"/>
      <w:spacing w:line="240" w:lineRule="auto"/>
    </w:pPr>
    <w:rPr>
      <w:rFonts w:ascii="Arial" w:eastAsia="MS Gothic" w:hAnsi="Arial" w:cs="Times New Roman"/>
      <w:kern w:val="2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781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36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71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57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152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998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32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809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7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668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804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69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package" Target="embeddings/Microsoft_Excel_Worksheet.xlsx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emf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7.png"/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7.png"/><Relationship Id="rId1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r1hc\AppData\Local\s.a.x.%20Software%20GmbH\MasterLayout\cache\template\RBOPFH00_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42EFDF01A2A4E0DBFC5C40267D29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BC985-31BB-45F2-B7D0-2877DA32889B}"/>
      </w:docPartPr>
      <w:docPartBody>
        <w:p w:rsidR="002D13D5" w:rsidRDefault="002D13D5"/>
      </w:docPartBody>
    </w:docPart>
    <w:docPart>
      <w:docPartPr>
        <w:name w:val="AD3060EC9AE6425ABB0865597500C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CC735-DF38-4D47-98BC-B234EBC6C652}"/>
      </w:docPartPr>
      <w:docPartBody>
        <w:p w:rsidR="002D13D5" w:rsidRDefault="000150C7">
          <w:pPr>
            <w:pStyle w:val="AD3060EC9AE6425ABB0865597500C2A3"/>
          </w:pPr>
          <w:r>
            <w:rPr>
              <w:highlight w:val="lightGray"/>
            </w:rPr>
            <w:t>$plh_cc$</w:t>
          </w:r>
        </w:p>
      </w:docPartBody>
    </w:docPart>
    <w:docPart>
      <w:docPartPr>
        <w:name w:val="162AE0EEB7BD4CC3A8289AD74942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4F50F-5EDD-4E1A-A91A-B80F018EF31C}"/>
      </w:docPartPr>
      <w:docPartBody>
        <w:p w:rsidR="002D13D5" w:rsidRDefault="002D13D5"/>
      </w:docPartBody>
    </w:docPart>
    <w:docPart>
      <w:docPartPr>
        <w:name w:val="E7D2C4F5FF8D4DD1B20E9CE776368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64AA-F144-4924-A44A-C9A186E6A560}"/>
      </w:docPartPr>
      <w:docPartBody>
        <w:p w:rsidR="002D13D5" w:rsidRDefault="002D13D5"/>
      </w:docPartBody>
    </w:docPart>
    <w:docPart>
      <w:docPartPr>
        <w:name w:val="4BEFDC0C9D494720B2780B767A884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9E4E0-6BA0-4725-A0FC-9F9351E37055}"/>
      </w:docPartPr>
      <w:docPartBody>
        <w:p w:rsidR="002D13D5" w:rsidRDefault="002D13D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sch Office Sans">
    <w:altName w:val="Times New Roman"/>
    <w:charset w:val="00"/>
    <w:family w:val="auto"/>
    <w:pitch w:val="variable"/>
    <w:sig w:usb0="A00002FF" w:usb1="4000E0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C7"/>
    <w:rsid w:val="000150C7"/>
    <w:rsid w:val="002D13D5"/>
    <w:rsid w:val="003805EE"/>
    <w:rsid w:val="005372CE"/>
    <w:rsid w:val="006007A0"/>
    <w:rsid w:val="009B0CF9"/>
    <w:rsid w:val="00A052F1"/>
    <w:rsid w:val="00B856C9"/>
    <w:rsid w:val="00BE1BB6"/>
    <w:rsid w:val="00BF2047"/>
    <w:rsid w:val="00C16F68"/>
    <w:rsid w:val="00CD0DDF"/>
    <w:rsid w:val="00E155D2"/>
    <w:rsid w:val="00F535F8"/>
    <w:rsid w:val="00F8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3060EC9AE6425ABB0865597500C2A3">
    <w:name w:val="AD3060EC9AE6425ABB0865597500C2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sch">
      <a:dk1>
        <a:srgbClr val="000000"/>
      </a:dk1>
      <a:lt1>
        <a:srgbClr val="FFFFFF"/>
      </a:lt1>
      <a:dk2>
        <a:srgbClr val="999FA6"/>
      </a:dk2>
      <a:lt2>
        <a:srgbClr val="D7D7D7"/>
      </a:lt2>
      <a:accent1>
        <a:srgbClr val="A80163"/>
      </a:accent1>
      <a:accent2>
        <a:srgbClr val="3F136C"/>
      </a:accent2>
      <a:accent3>
        <a:srgbClr val="08427E"/>
      </a:accent3>
      <a:accent4>
        <a:srgbClr val="0E78C5"/>
      </a:accent4>
      <a:accent5>
        <a:srgbClr val="1399A0"/>
      </a:accent5>
      <a:accent6>
        <a:srgbClr val="67B419"/>
      </a:accent6>
      <a:hlink>
        <a:srgbClr val="738CB4"/>
      </a:hlink>
      <a:folHlink>
        <a:srgbClr val="B0BBD0"/>
      </a:folHlink>
    </a:clrScheme>
    <a:fontScheme name="Bosch">
      <a:majorFont>
        <a:latin typeface="Bosch Office Sans"/>
        <a:ea typeface=""/>
        <a:cs typeface=""/>
      </a:majorFont>
      <a:minorFont>
        <a:latin typeface="Bosch Offic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saxML>
  <saxMLTemplate>RBOPFH00</saxMLTemplate>
  <Variablen>
    <Variable>
      <Name>dyn_date</Name>
      <OrgInhalt>09 $month_09$ 2022</OrgInhalt>
      <Wert>09 $month_09$ 2022</Wert>
      <Platzhalter>False</Platzhalter>
      <DocDatenDialog>True</DocDatenDialog>
      <Label>Date:</Label>
      <FrageVar>False</FrageVar>
      <Prefix/>
      <Suffix/>
      <WegfallVar/>
      <MussFeld>False</MussFeld>
      <InDokument>True</InDokument>
      <Reihenfolge>1</Reihenfolge>
    </Variable>
    <Variable>
      <Name>docnr</Name>
      <OrgInhalt/>
      <Wert/>
      <Platzhalter>False</Platzhalter>
      <DocDatenDialog>True</DocDatenDialog>
      <Label>Document no.:</Label>
      <FrageVar>False</FrageVar>
      <Prefix/>
      <Suffix/>
      <MaxZeilen>2</MaxZeilen>
      <WegfallVar>tr_nr</WegfallVar>
      <MussFeld>False</MussFeld>
      <InDokument>True</InDokument>
      <Reihenfolge>2</Reihenfolge>
    </Variable>
    <Variable>
      <Name>recipient</Name>
      <OrgInhalt/>
      <Wert/>
      <Platzhalter>False</Platzhalter>
      <DocDatenDialog>True</DocDatenDialog>
      <Label>Recipient:</Label>
      <FrageVar>False</FrageVar>
      <Prefix/>
      <Suffix/>
      <MaxZeilen>2</MaxZeilen>
      <WegfallVar/>
      <MussFeld>False</MussFeld>
      <InDokument>True</InDokument>
      <MaxZeilen>3</MaxZeilen>
      <Reihenfolge>3</Reihenfolge>
    </Variable>
    <Variable>
      <Name>cc</Name>
      <OrgInhalt/>
      <Wert/>
      <Platzhalter>False</Platzhalter>
      <DocDatenDialog>True</DocDatenDialog>
      <Label>Cc:</Label>
      <FrageVar>False</FrageVar>
      <Prefix/>
      <Suffix/>
      <MaxZeilen>2</MaxZeilen>
      <WegfallVar/>
      <MussFeld>False</MussFeld>
      <InDokument>True</InDokument>
      <MaxZeilen>3</MaxZeilen>
      <Reihenfolge>4</Reihenfolge>
    </Variable>
    <Variable>
      <Name>topic</Name>
      <OrgInhalt/>
      <Wert>CAN BOARD PRACTICE – DIAGNOSTIC COMMUNICATION </Wert>
      <Platzhalter>False</Platzhalter>
      <DocDatenDialog>True</DocDatenDialog>
      <Label>Topic:</Label>
      <FrageVar>False</FrageVar>
      <Prefix/>
      <Suffix/>
      <MaxZeilen>3</MaxZeilen>
      <WegfallVar/>
      <MussFeld>False</MussFeld>
      <InDokument>True</InDokument>
      <Reihenfolge>5</Reihenfolge>
    </Variable>
    <Variable>
      <Name>additionalnote</Name>
      <OrgInhalt/>
      <Wert/>
      <Platzhalter>False</Platzhalter>
      <DocDatenDialog>True</DocDatenDialog>
      <Label>Additional note:</Label>
      <FrageVar>False</FrageVar>
      <Prefix/>
      <Suffix/>
      <WegfallVar/>
      <MussFeld>False</MussFeld>
      <InDokument>True</InDokument>
      <Reihenfolge>6</Reihenfolge>
    </Variable>
    <Variable>
      <Name>departmentshort</Name>
      <OrgInhalt>MS/EDA5-XC</OrgInhalt>
      <Wert>MS/EDA5-XC</Wert>
      <Platzhalter>False</Platzhalter>
      <DocDatenDialog>True</DocDatenDialog>
      <Label>From:</Label>
      <FrageVar>False</FrageVar>
      <Prefix/>
      <Suffix/>
      <MaxZeilen>3</MaxZeilen>
      <WegfallVar/>
      <MussFeld>False</MussFeld>
      <InDokument>True</InDokument>
      <MaxZeilen>3</MaxZeilen>
      <Reihenfolge>7</Reihenfolge>
    </Variable>
    <Variable>
      <Name>username</Name>
      <OrgInhalt>Kha Tran Manh</OrgInhalt>
      <Wert>Kha Tran Manh</Wert>
      <Platzhalter>False</Platzhalter>
      <DocDatenDialog>True</DocDatenDialog>
      <Label>Our Reference:</Label>
      <FrageVar>False</FrageVar>
      <Prefix/>
      <Suffix/>
      <MaxZeilen>3</MaxZeilen>
      <WegfallVar/>
      <MussFeld>False</MussFeld>
      <InDokument>True</InDokument>
      <MaxZeilen>3</MaxZeilen>
      <Reihenfolge>8</Reihenfolge>
    </Variable>
    <Variable>
      <Name>phonedirect</Name>
      <OrgInhalt/>
      <Wert/>
      <Platzhalter>False</Platzhalter>
      <DocDatenDialog>True</DocDatenDialog>
      <Label>Telephone:</Label>
      <FrageVar>False</FrageVar>
      <Prefix/>
      <Suffix/>
      <MaxZeilen>3</MaxZeilen>
      <WegfallVar/>
      <MussFeld>False</MussFeld>
      <InDokument>True</InDokument>
      <MaxZeilen>3</MaxZeilen>
      <Reihenfolge>9</Reihenfolge>
    </Variable>
    <Variable>
      <Name>tr_nr</Name>
      <OrgInhalt>No.</OrgInhalt>
      <Wert>No.</Wert>
      <Platzhalter>False</Platzhalter>
      <DocDatenDialog>False</DocDatenDialog>
      <Label/>
      <FrageVar>False</FrageVar>
      <Prefix/>
      <Suffix/>
      <WegfallVar/>
      <MussFeld>False</MussFeld>
      <InDokument>True</InDokument>
      <Reihenfolge/>
    </Variable>
  </Variablen>
</saxML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B44E297D23448A6A7C052821C5185" ma:contentTypeVersion="8" ma:contentTypeDescription="Create a new document." ma:contentTypeScope="" ma:versionID="9653dd5bbd451d4e7a6b5cfe7037e58c">
  <xsd:schema xmlns:xsd="http://www.w3.org/2001/XMLSchema" xmlns:xs="http://www.w3.org/2001/XMLSchema" xmlns:p="http://schemas.microsoft.com/office/2006/metadata/properties" xmlns:ns2="f39e01bb-7fc4-4e03-9970-4586e645051e" xmlns:ns3="2f6b2b0e-4b52-4819-af9b-0b3228043074" targetNamespace="http://schemas.microsoft.com/office/2006/metadata/properties" ma:root="true" ma:fieldsID="148437612889fb65b1b44ddcbfda27c0" ns2:_="" ns3:_="">
    <xsd:import namespace="f39e01bb-7fc4-4e03-9970-4586e645051e"/>
    <xsd:import namespace="2f6b2b0e-4b52-4819-af9b-0b32280430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9e01bb-7fc4-4e03-9970-4586e6450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b2b0e-4b52-4819-af9b-0b322804307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5FF7C-E940-4040-8D09-688EC19067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A191C-AE0F-4A19-A946-0FEBC478B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B41B87-D00F-476B-8F50-E27CECFA7F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85FF5E-97A1-42FB-A052-45AF21E75A1E}">
  <ds:schemaRefs/>
</ds:datastoreItem>
</file>

<file path=customXml/itemProps5.xml><?xml version="1.0" encoding="utf-8"?>
<ds:datastoreItem xmlns:ds="http://schemas.openxmlformats.org/officeDocument/2006/customXml" ds:itemID="{01248033-87C5-4DA9-9977-EDC0FB6E2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9e01bb-7fc4-4e03-9970-4586e645051e"/>
    <ds:schemaRef ds:uri="2f6b2b0e-4b52-4819-af9b-0b32280430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RBOPFH00_1.dotx</Template>
  <TotalTime>219</TotalTime>
  <Pages>1</Pages>
  <Words>1800</Words>
  <Characters>10262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Requirements specification</vt:lpstr>
      <vt:lpstr>Requirements specification</vt:lpstr>
    </vt:vector>
  </TitlesOfParts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specification</dc:title>
  <dc:subject/>
  <dc:creator>Tran Manh Kha (MS/EDA5-XC)</dc:creator>
  <cp:keywords/>
  <dc:description/>
  <cp:lastModifiedBy>Phung Huy Phong 20213721</cp:lastModifiedBy>
  <cp:revision>123</cp:revision>
  <cp:lastPrinted>2024-12-07T12:30:00Z</cp:lastPrinted>
  <dcterms:created xsi:type="dcterms:W3CDTF">2022-09-09T01:55:00Z</dcterms:created>
  <dcterms:modified xsi:type="dcterms:W3CDTF">2024-12-07T12:30:00Z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0x010100D0AB44E297D23448A6A7C052821C5185</vt:lpwstr>
  </property>
</Properties>
</file>